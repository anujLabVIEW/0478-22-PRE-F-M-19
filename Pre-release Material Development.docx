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  <w:lang w:val="en-GB"/>
        </w:rPr>
        <w:id w:val="-32489968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1718F4" w:rsidRDefault="00432BE1">
          <w:pPr>
            <w:pStyle w:val="NoSpacing"/>
            <w:rPr>
              <w:sz w:val="2"/>
            </w:rPr>
          </w:pPr>
          <w:r>
            <w:rPr>
              <w:noProof/>
              <w:lang w:val="en-GB" w:eastAsia="en-GB" w:bidi="hi-IN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posOffset>885825</wp:posOffset>
                    </wp:positionH>
                    <wp:positionV relativeFrom="margin">
                      <wp:posOffset>0</wp:posOffset>
                    </wp:positionV>
                    <wp:extent cx="4152900" cy="91440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29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5729EF" w:rsidRDefault="005729EF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Pre-release Material Development</w:t>
                                    </w:r>
                                  </w:p>
                                </w:sdtContent>
                              </w:sdt>
                              <w:p w:rsidR="005729EF" w:rsidRPr="004E66DF" w:rsidRDefault="00332D76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5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5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29EF" w:rsidRPr="004E66DF">
                                      <w:rPr>
                                        <w:color w:val="4472C4" w:themeColor="accent5"/>
                                        <w:sz w:val="36"/>
                                        <w:szCs w:val="36"/>
                                      </w:rPr>
                                      <w:t>Computer Science</w:t>
                                    </w:r>
                                  </w:sdtContent>
                                </w:sdt>
                              </w:p>
                              <w:p w:rsidR="005729EF" w:rsidRDefault="005729EF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5"/>
                                    <w:sz w:val="36"/>
                                    <w:szCs w:val="36"/>
                                  </w:rPr>
                                </w:pPr>
                                <w:r w:rsidRPr="004E66DF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 w:rsidRPr="004E66DF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instrText xml:space="preserve"> DATE \@ "MMMM d, yyyy" </w:instrText>
                                </w:r>
                                <w:r w:rsidRPr="004E66DF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="00BC6CC3"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March 7, 2019</w:t>
                                </w:r>
                                <w:r w:rsidRPr="004E66DF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  <w:p w:rsidR="005729EF" w:rsidRDefault="005729EF" w:rsidP="00432BE1">
                                <w:pPr>
                                  <w:rPr>
                                    <w:color w:val="323E4F" w:themeColor="text2" w:themeShade="BF"/>
                                  </w:rPr>
                                </w:pPr>
                              </w:p>
                              <w:p w:rsidR="005729EF" w:rsidRPr="00432BE1" w:rsidRDefault="005729EF" w:rsidP="004E66DF">
                                <w:pPr>
                                  <w:pStyle w:val="BodyText"/>
                                </w:pPr>
                                <w:r w:rsidRPr="00432BE1">
                                  <w:t>This document covers what the question demands and how it came to be answered. The following is present in this document.</w:t>
                                </w:r>
                              </w:p>
                              <w:p w:rsidR="005729EF" w:rsidRPr="00432BE1" w:rsidRDefault="005729EF" w:rsidP="009D290B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contextualSpacing/>
                                  <w:rPr>
                                    <w:color w:val="323E4F" w:themeColor="text2" w:themeShade="BF"/>
                                  </w:rPr>
                                </w:pPr>
                                <w:r w:rsidRPr="00432BE1">
                                  <w:rPr>
                                    <w:color w:val="323E4F" w:themeColor="text2" w:themeShade="BF"/>
                                  </w:rPr>
                                  <w:t>A copy of the question</w:t>
                                </w:r>
                              </w:p>
                              <w:p w:rsidR="005729EF" w:rsidRPr="00432BE1" w:rsidRDefault="005729EF" w:rsidP="009D290B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contextualSpacing/>
                                  <w:rPr>
                                    <w:color w:val="323E4F" w:themeColor="text2" w:themeShade="BF"/>
                                  </w:rPr>
                                </w:pPr>
                                <w:r w:rsidRPr="00432BE1">
                                  <w:rPr>
                                    <w:color w:val="323E4F" w:themeColor="text2" w:themeShade="BF"/>
                                  </w:rPr>
                                  <w:t>Paraphrasing of the question</w:t>
                                </w:r>
                              </w:p>
                              <w:p w:rsidR="005729EF" w:rsidRDefault="005729EF" w:rsidP="009D290B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contextualSpacing/>
                                  <w:rPr>
                                    <w:color w:val="323E4F" w:themeColor="text2" w:themeShade="BF"/>
                                  </w:rPr>
                                </w:pPr>
                                <w:r w:rsidRPr="00432BE1">
                                  <w:rPr>
                                    <w:color w:val="323E4F" w:themeColor="text2" w:themeShade="BF"/>
                                  </w:rPr>
                                  <w:t>Rough outlines of the expected program</w:t>
                                </w:r>
                              </w:p>
                              <w:p w:rsidR="005729EF" w:rsidRPr="00432BE1" w:rsidRDefault="005729EF" w:rsidP="009D290B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contextualSpacing/>
                                  <w:rPr>
                                    <w:color w:val="323E4F" w:themeColor="text2" w:themeShade="BF"/>
                                  </w:rPr>
                                </w:pPr>
                                <w:r>
                                  <w:rPr>
                                    <w:color w:val="323E4F" w:themeColor="text2" w:themeShade="BF"/>
                                  </w:rPr>
                                  <w:t>Test data and expected results</w:t>
                                </w:r>
                              </w:p>
                              <w:p w:rsidR="005729EF" w:rsidRPr="00432BE1" w:rsidRDefault="005729EF" w:rsidP="009D290B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contextualSpacing/>
                                  <w:rPr>
                                    <w:color w:val="323E4F" w:themeColor="text2" w:themeShade="BF"/>
                                  </w:rPr>
                                </w:pPr>
                                <w:r w:rsidRPr="00432BE1">
                                  <w:rPr>
                                    <w:color w:val="323E4F" w:themeColor="text2" w:themeShade="BF"/>
                                  </w:rPr>
                                  <w:t>Any problems encountered during development</w:t>
                                </w:r>
                              </w:p>
                              <w:p w:rsidR="005729EF" w:rsidRDefault="005729EF" w:rsidP="009D290B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contextualSpacing/>
                                  <w:rPr>
                                    <w:color w:val="323E4F" w:themeColor="text2" w:themeShade="BF"/>
                                  </w:rPr>
                                </w:pPr>
                                <w:r w:rsidRPr="00432BE1">
                                  <w:rPr>
                                    <w:color w:val="323E4F" w:themeColor="text2" w:themeShade="BF"/>
                                  </w:rPr>
                                  <w:t>How any problems encountered were resolved</w:t>
                                </w:r>
                              </w:p>
                              <w:p w:rsidR="005729EF" w:rsidRPr="00432BE1" w:rsidRDefault="005729EF" w:rsidP="009D290B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contextualSpacing/>
                                </w:pPr>
                                <w:r>
                                  <w:rPr>
                                    <w:color w:val="323E4F" w:themeColor="text2" w:themeShade="BF"/>
                                  </w:rPr>
                                  <w:t>Identifiers used in the final program.</w:t>
                                </w:r>
                              </w:p>
                              <w:p w:rsidR="005729EF" w:rsidRDefault="005729E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69.75pt;margin-top:0;width:327pt;height:1in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5729EF" w:rsidRDefault="005729EF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Pre-release Material Development</w:t>
                              </w:r>
                            </w:p>
                          </w:sdtContent>
                        </w:sdt>
                        <w:p w:rsidR="005729EF" w:rsidRPr="004E66DF" w:rsidRDefault="00332D76">
                          <w:pPr>
                            <w:pStyle w:val="NoSpacing"/>
                            <w:spacing w:before="120"/>
                            <w:rPr>
                              <w:color w:val="4472C4" w:themeColor="accent5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5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729EF" w:rsidRPr="004E66DF">
                                <w:rPr>
                                  <w:color w:val="4472C4" w:themeColor="accent5"/>
                                  <w:sz w:val="36"/>
                                  <w:szCs w:val="36"/>
                                </w:rPr>
                                <w:t>Computer Science</w:t>
                              </w:r>
                            </w:sdtContent>
                          </w:sdt>
                        </w:p>
                        <w:p w:rsidR="005729EF" w:rsidRDefault="005729EF">
                          <w:pPr>
                            <w:pStyle w:val="NoSpacing"/>
                            <w:spacing w:before="120"/>
                            <w:rPr>
                              <w:color w:val="4472C4" w:themeColor="accent5"/>
                              <w:sz w:val="36"/>
                              <w:szCs w:val="36"/>
                            </w:rPr>
                          </w:pPr>
                          <w:r w:rsidRPr="004E66DF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E66DF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instrText xml:space="preserve"> DATE \@ "MMMM d, yyyy" </w:instrText>
                          </w:r>
                          <w:r w:rsidRPr="004E66DF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BC6CC3"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</w:rPr>
                            <w:t>March 7, 2019</w:t>
                          </w:r>
                          <w:r w:rsidRPr="004E66DF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  <w:p w:rsidR="005729EF" w:rsidRDefault="005729EF" w:rsidP="00432BE1">
                          <w:pPr>
                            <w:rPr>
                              <w:color w:val="323E4F" w:themeColor="text2" w:themeShade="BF"/>
                            </w:rPr>
                          </w:pPr>
                        </w:p>
                        <w:p w:rsidR="005729EF" w:rsidRPr="00432BE1" w:rsidRDefault="005729EF" w:rsidP="004E66DF">
                          <w:pPr>
                            <w:pStyle w:val="BodyText"/>
                          </w:pPr>
                          <w:r w:rsidRPr="00432BE1">
                            <w:t>This document covers what the question demands and how it came to be answered. The following is present in this document.</w:t>
                          </w:r>
                        </w:p>
                        <w:p w:rsidR="005729EF" w:rsidRPr="00432BE1" w:rsidRDefault="005729EF" w:rsidP="009D290B">
                          <w:pPr>
                            <w:numPr>
                              <w:ilvl w:val="0"/>
                              <w:numId w:val="3"/>
                            </w:numPr>
                            <w:contextualSpacing/>
                            <w:rPr>
                              <w:color w:val="323E4F" w:themeColor="text2" w:themeShade="BF"/>
                            </w:rPr>
                          </w:pPr>
                          <w:r w:rsidRPr="00432BE1">
                            <w:rPr>
                              <w:color w:val="323E4F" w:themeColor="text2" w:themeShade="BF"/>
                            </w:rPr>
                            <w:t>A copy of the question</w:t>
                          </w:r>
                        </w:p>
                        <w:p w:rsidR="005729EF" w:rsidRPr="00432BE1" w:rsidRDefault="005729EF" w:rsidP="009D290B">
                          <w:pPr>
                            <w:numPr>
                              <w:ilvl w:val="0"/>
                              <w:numId w:val="3"/>
                            </w:numPr>
                            <w:contextualSpacing/>
                            <w:rPr>
                              <w:color w:val="323E4F" w:themeColor="text2" w:themeShade="BF"/>
                            </w:rPr>
                          </w:pPr>
                          <w:r w:rsidRPr="00432BE1">
                            <w:rPr>
                              <w:color w:val="323E4F" w:themeColor="text2" w:themeShade="BF"/>
                            </w:rPr>
                            <w:t>Paraphrasing of the question</w:t>
                          </w:r>
                        </w:p>
                        <w:p w:rsidR="005729EF" w:rsidRDefault="005729EF" w:rsidP="009D290B">
                          <w:pPr>
                            <w:numPr>
                              <w:ilvl w:val="0"/>
                              <w:numId w:val="3"/>
                            </w:numPr>
                            <w:contextualSpacing/>
                            <w:rPr>
                              <w:color w:val="323E4F" w:themeColor="text2" w:themeShade="BF"/>
                            </w:rPr>
                          </w:pPr>
                          <w:r w:rsidRPr="00432BE1">
                            <w:rPr>
                              <w:color w:val="323E4F" w:themeColor="text2" w:themeShade="BF"/>
                            </w:rPr>
                            <w:t>Rough outlines of the expected program</w:t>
                          </w:r>
                        </w:p>
                        <w:p w:rsidR="005729EF" w:rsidRPr="00432BE1" w:rsidRDefault="005729EF" w:rsidP="009D290B">
                          <w:pPr>
                            <w:numPr>
                              <w:ilvl w:val="0"/>
                              <w:numId w:val="3"/>
                            </w:numPr>
                            <w:contextualSpacing/>
                            <w:rPr>
                              <w:color w:val="323E4F" w:themeColor="text2" w:themeShade="BF"/>
                            </w:rPr>
                          </w:pPr>
                          <w:r>
                            <w:rPr>
                              <w:color w:val="323E4F" w:themeColor="text2" w:themeShade="BF"/>
                            </w:rPr>
                            <w:t>Test data and expected results</w:t>
                          </w:r>
                        </w:p>
                        <w:p w:rsidR="005729EF" w:rsidRPr="00432BE1" w:rsidRDefault="005729EF" w:rsidP="009D290B">
                          <w:pPr>
                            <w:numPr>
                              <w:ilvl w:val="0"/>
                              <w:numId w:val="3"/>
                            </w:numPr>
                            <w:contextualSpacing/>
                            <w:rPr>
                              <w:color w:val="323E4F" w:themeColor="text2" w:themeShade="BF"/>
                            </w:rPr>
                          </w:pPr>
                          <w:r w:rsidRPr="00432BE1">
                            <w:rPr>
                              <w:color w:val="323E4F" w:themeColor="text2" w:themeShade="BF"/>
                            </w:rPr>
                            <w:t>Any problems encountered during development</w:t>
                          </w:r>
                        </w:p>
                        <w:p w:rsidR="005729EF" w:rsidRDefault="005729EF" w:rsidP="009D290B">
                          <w:pPr>
                            <w:numPr>
                              <w:ilvl w:val="0"/>
                              <w:numId w:val="3"/>
                            </w:numPr>
                            <w:contextualSpacing/>
                            <w:rPr>
                              <w:color w:val="323E4F" w:themeColor="text2" w:themeShade="BF"/>
                            </w:rPr>
                          </w:pPr>
                          <w:r w:rsidRPr="00432BE1">
                            <w:rPr>
                              <w:color w:val="323E4F" w:themeColor="text2" w:themeShade="BF"/>
                            </w:rPr>
                            <w:t>How any problems encountered were resolved</w:t>
                          </w:r>
                        </w:p>
                        <w:p w:rsidR="005729EF" w:rsidRPr="00432BE1" w:rsidRDefault="005729EF" w:rsidP="009D290B">
                          <w:pPr>
                            <w:numPr>
                              <w:ilvl w:val="0"/>
                              <w:numId w:val="3"/>
                            </w:numPr>
                            <w:contextualSpacing/>
                          </w:pPr>
                          <w:r>
                            <w:rPr>
                              <w:color w:val="323E4F" w:themeColor="text2" w:themeShade="BF"/>
                            </w:rPr>
                            <w:t>Identifiers used in the final program.</w:t>
                          </w:r>
                        </w:p>
                        <w:p w:rsidR="005729EF" w:rsidRDefault="005729E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718F4" w:rsidRDefault="001718F4">
          <w:r>
            <w:rPr>
              <w:noProof/>
              <w:color w:val="5B9BD5" w:themeColor="accent1"/>
              <w:sz w:val="36"/>
              <w:szCs w:val="36"/>
              <w:lang w:eastAsia="en-GB" w:bidi="hi-IN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F035AAC" id="Group 2" o:spid="_x0000_s1026" style="position:absolute;margin-left:0;margin-top:0;width:432.65pt;height:448.55pt;z-index:-25165414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 w:bidi="hi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472C4" w:themeColor="accent5"/>
                                    <w:sz w:val="36"/>
                                    <w:szCs w:val="36"/>
                                  </w:rPr>
                                  <w:alias w:val="Author"/>
                                  <w:tag w:val=""/>
                                  <w:id w:val="-112211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729EF" w:rsidRPr="00C03B48" w:rsidRDefault="005729EF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5"/>
                                        <w:sz w:val="36"/>
                                        <w:szCs w:val="36"/>
                                      </w:rPr>
                                    </w:pPr>
                                    <w:r w:rsidRPr="00C03B48">
                                      <w:rPr>
                                        <w:color w:val="4472C4" w:themeColor="accent5"/>
                                        <w:sz w:val="36"/>
                                        <w:szCs w:val="36"/>
                                      </w:rPr>
                                      <w:t>Anuj Verma</w:t>
                                    </w:r>
                                  </w:p>
                                </w:sdtContent>
                              </w:sdt>
                              <w:p w:rsidR="005729EF" w:rsidRDefault="00332D7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729EF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Delhi Public School Bangalore East [IGCSE]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729EF" w:rsidRDefault="005729EF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0478/22/PRE/F/M/19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left:0;text-align:left;margin-left:0;margin-top:0;width:468pt;height:29.5pt;z-index:2516613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4472C4" w:themeColor="accent5"/>
                              <w:sz w:val="36"/>
                              <w:szCs w:val="36"/>
                            </w:rPr>
                            <w:alias w:val="Author"/>
                            <w:tag w:val=""/>
                            <w:id w:val="-112211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5729EF" w:rsidRPr="00C03B48" w:rsidRDefault="005729EF">
                              <w:pPr>
                                <w:pStyle w:val="NoSpacing"/>
                                <w:jc w:val="right"/>
                                <w:rPr>
                                  <w:color w:val="4472C4" w:themeColor="accent5"/>
                                  <w:sz w:val="36"/>
                                  <w:szCs w:val="36"/>
                                </w:rPr>
                              </w:pPr>
                              <w:r w:rsidRPr="00C03B48">
                                <w:rPr>
                                  <w:color w:val="4472C4" w:themeColor="accent5"/>
                                  <w:sz w:val="36"/>
                                  <w:szCs w:val="36"/>
                                </w:rPr>
                                <w:t>Anuj Verma</w:t>
                              </w:r>
                            </w:p>
                          </w:sdtContent>
                        </w:sdt>
                        <w:p w:rsidR="005729EF" w:rsidRDefault="005729EF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Delhi Public School Bangalore East [IGCSE]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5729EF" w:rsidRDefault="005729EF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0478/22/PRE/F/M/19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718F4" w:rsidRDefault="001718F4">
          <w:pPr>
            <w:jc w:val="left"/>
            <w:rPr>
              <w:rFonts w:asciiTheme="majorHAnsi" w:eastAsiaTheme="majorEastAsia" w:hAnsiTheme="majorHAnsi" w:cstheme="majorBidi"/>
              <w:b/>
              <w:color w:val="4472C4" w:themeColor="accent5"/>
              <w:sz w:val="32"/>
              <w:szCs w:val="32"/>
            </w:rPr>
          </w:pPr>
          <w:r>
            <w:br w:type="page"/>
          </w:r>
        </w:p>
      </w:sdtContent>
    </w:sdt>
    <w:p w:rsidR="00E57481" w:rsidRDefault="00E57481" w:rsidP="00E57481">
      <w:pPr>
        <w:pStyle w:val="Heading1"/>
      </w:pPr>
      <w:r>
        <w:rPr>
          <w:noProof/>
          <w:lang w:eastAsia="en-GB" w:bidi="hi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6188710" cy="6725920"/>
            <wp:effectExtent l="19050" t="19050" r="21590" b="17780"/>
            <wp:wrapThrough wrapText="bothSides">
              <wp:wrapPolygon edited="0">
                <wp:start x="-66" y="-61"/>
                <wp:lineTo x="-66" y="21596"/>
                <wp:lineTo x="21609" y="21596"/>
                <wp:lineTo x="21609" y="-61"/>
                <wp:lineTo x="-66" y="-61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 Scan - To Embbed.png"/>
                    <pic:cNvPicPr/>
                  </pic:nvPicPr>
                  <pic:blipFill>
                    <a:blip r:embed="rId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259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>Question</w:t>
      </w:r>
      <w:bookmarkStart w:id="0" w:name="_GoBack"/>
      <w:bookmarkEnd w:id="0"/>
    </w:p>
    <w:p w:rsidR="00E57481" w:rsidRPr="00E57481" w:rsidRDefault="00E57481" w:rsidP="00E57481">
      <w:pPr>
        <w:jc w:val="left"/>
      </w:pPr>
      <w:r>
        <w:br w:type="page"/>
      </w:r>
    </w:p>
    <w:p w:rsidR="00A36449" w:rsidRDefault="00CB7ABB" w:rsidP="00A36449">
      <w:pPr>
        <w:pStyle w:val="Heading1"/>
      </w:pPr>
      <w:r>
        <w:lastRenderedPageBreak/>
        <w:t>Requirements</w:t>
      </w:r>
    </w:p>
    <w:p w:rsidR="00CB7ABB" w:rsidRPr="00CB7ABB" w:rsidRDefault="00CB7ABB" w:rsidP="00CB7ABB"/>
    <w:p w:rsidR="00CB7ABB" w:rsidRDefault="00CB7ABB" w:rsidP="00FB6436">
      <w:r>
        <w:t>A pizza ordering service allows customization.</w:t>
      </w:r>
      <w:r w:rsidR="00A67FCF">
        <w:t xml:space="preserve"> The options provided are shown below:</w:t>
      </w:r>
    </w:p>
    <w:tbl>
      <w:tblPr>
        <w:tblStyle w:val="GridTable4-Accent5"/>
        <w:tblW w:w="0" w:type="auto"/>
        <w:tblLook w:val="06A0" w:firstRow="1" w:lastRow="0" w:firstColumn="1" w:lastColumn="0" w:noHBand="1" w:noVBand="1"/>
      </w:tblPr>
      <w:tblGrid>
        <w:gridCol w:w="3245"/>
        <w:gridCol w:w="3245"/>
        <w:gridCol w:w="3246"/>
      </w:tblGrid>
      <w:tr w:rsidR="00FB6436" w:rsidTr="00FB64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B6436" w:rsidRDefault="00FB6436" w:rsidP="00CB7ABB">
            <w:r>
              <w:t>Property</w:t>
            </w:r>
          </w:p>
        </w:tc>
        <w:tc>
          <w:tcPr>
            <w:tcW w:w="3245" w:type="dxa"/>
          </w:tcPr>
          <w:p w:rsidR="00FB6436" w:rsidRDefault="00FB6436" w:rsidP="00CB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Options</w:t>
            </w:r>
          </w:p>
        </w:tc>
        <w:tc>
          <w:tcPr>
            <w:tcW w:w="3246" w:type="dxa"/>
          </w:tcPr>
          <w:p w:rsidR="00FB6436" w:rsidRDefault="00FB6436" w:rsidP="00CB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Rules</w:t>
            </w:r>
          </w:p>
        </w:tc>
      </w:tr>
      <w:tr w:rsidR="00FB6436" w:rsidTr="00FB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B6436" w:rsidRDefault="00FB6436" w:rsidP="00CB7ABB">
            <w:r>
              <w:t>Size</w:t>
            </w:r>
          </w:p>
        </w:tc>
        <w:tc>
          <w:tcPr>
            <w:tcW w:w="3245" w:type="dxa"/>
          </w:tcPr>
          <w:p w:rsidR="00FB6436" w:rsidRDefault="00FB6436" w:rsidP="005A52ED">
            <w:pPr>
              <w:pStyle w:val="TOC1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52ED">
              <w:rPr>
                <w:rFonts w:eastAsiaTheme="minorHAnsi" w:cstheme="minorBidi"/>
                <w:lang w:val="en-GB"/>
              </w:rPr>
              <w:t>Small</w:t>
            </w:r>
            <w:r w:rsidR="005A52ED" w:rsidRPr="005A52ED">
              <w:rPr>
                <w:rFonts w:eastAsiaTheme="minorHAnsi" w:cstheme="minorBidi"/>
                <w:lang w:val="en-GB"/>
              </w:rPr>
              <w:t xml:space="preserve">, </w:t>
            </w:r>
            <w:r w:rsidRPr="005A52ED">
              <w:rPr>
                <w:rFonts w:eastAsiaTheme="minorHAnsi" w:cstheme="minorBidi"/>
                <w:lang w:val="en-GB"/>
              </w:rPr>
              <w:t>Medium</w:t>
            </w:r>
            <w:r w:rsidR="005A52ED">
              <w:rPr>
                <w:rFonts w:eastAsiaTheme="minorHAnsi" w:cstheme="minorBidi"/>
                <w:lang w:val="en-GB"/>
              </w:rPr>
              <w:t xml:space="preserve">, </w:t>
            </w:r>
            <w:r>
              <w:t>Large</w:t>
            </w:r>
          </w:p>
        </w:tc>
        <w:tc>
          <w:tcPr>
            <w:tcW w:w="3246" w:type="dxa"/>
          </w:tcPr>
          <w:p w:rsidR="00FB6436" w:rsidRPr="00FB6436" w:rsidRDefault="00FB6436" w:rsidP="00CB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Any </w:t>
            </w:r>
            <w:r w:rsidRPr="00FB6436">
              <w:rPr>
                <w:b/>
                <w:bCs/>
              </w:rPr>
              <w:t>one</w:t>
            </w:r>
          </w:p>
        </w:tc>
      </w:tr>
      <w:tr w:rsidR="00FB6436" w:rsidTr="00FB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B6436" w:rsidRDefault="00FB6436" w:rsidP="00CB7ABB">
            <w:r>
              <w:t>Base</w:t>
            </w:r>
          </w:p>
        </w:tc>
        <w:tc>
          <w:tcPr>
            <w:tcW w:w="3245" w:type="dxa"/>
          </w:tcPr>
          <w:p w:rsidR="00FB6436" w:rsidRDefault="00FB6436" w:rsidP="005A52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Thick</w:t>
            </w:r>
            <w:r w:rsidR="005A52ED">
              <w:t xml:space="preserve">, </w:t>
            </w:r>
            <w:r>
              <w:t>Thin</w:t>
            </w:r>
          </w:p>
        </w:tc>
        <w:tc>
          <w:tcPr>
            <w:tcW w:w="3246" w:type="dxa"/>
          </w:tcPr>
          <w:p w:rsidR="00FB6436" w:rsidRPr="00FB6436" w:rsidRDefault="00FB6436" w:rsidP="00CB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Any </w:t>
            </w:r>
            <w:r>
              <w:rPr>
                <w:b/>
                <w:bCs/>
              </w:rPr>
              <w:t>one</w:t>
            </w:r>
          </w:p>
        </w:tc>
      </w:tr>
      <w:tr w:rsidR="008C6E05" w:rsidTr="00FB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8C6E05" w:rsidRDefault="008C6E05" w:rsidP="00CB7ABB">
            <w:r>
              <w:t>Standard Toppings</w:t>
            </w:r>
          </w:p>
        </w:tc>
        <w:tc>
          <w:tcPr>
            <w:tcW w:w="3245" w:type="dxa"/>
          </w:tcPr>
          <w:p w:rsidR="008C6E05" w:rsidRDefault="008C6E05" w:rsidP="005A52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Tomato, Cheese</w:t>
            </w:r>
          </w:p>
        </w:tc>
        <w:tc>
          <w:tcPr>
            <w:tcW w:w="3246" w:type="dxa"/>
          </w:tcPr>
          <w:p w:rsidR="008C6E05" w:rsidRDefault="008C6E05" w:rsidP="00CB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Standard, </w:t>
            </w:r>
            <w:r w:rsidRPr="008C6E05">
              <w:rPr>
                <w:b/>
                <w:bCs/>
              </w:rPr>
              <w:t>compulsory</w:t>
            </w:r>
          </w:p>
        </w:tc>
      </w:tr>
      <w:tr w:rsidR="00FB6436" w:rsidTr="00FB64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B6436" w:rsidRDefault="00FB6436" w:rsidP="00CB7ABB">
            <w:r>
              <w:t>Additional Toppings</w:t>
            </w:r>
          </w:p>
        </w:tc>
        <w:tc>
          <w:tcPr>
            <w:tcW w:w="3245" w:type="dxa"/>
          </w:tcPr>
          <w:p w:rsidR="00FB6436" w:rsidRPr="005A52ED" w:rsidRDefault="00FB6436" w:rsidP="005A52ED">
            <w:pPr>
              <w:pStyle w:val="TOC1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Bidi"/>
                <w:lang w:val="en-GB"/>
              </w:rPr>
            </w:pPr>
            <w:r w:rsidRPr="005A52ED">
              <w:rPr>
                <w:rFonts w:eastAsiaTheme="minorHAnsi" w:cstheme="minorBidi"/>
                <w:lang w:val="en-GB"/>
              </w:rPr>
              <w:t>Pepperoni</w:t>
            </w:r>
            <w:r w:rsidR="005A52ED" w:rsidRPr="005A52ED">
              <w:rPr>
                <w:rFonts w:eastAsiaTheme="minorHAnsi" w:cstheme="minorBidi"/>
                <w:lang w:val="en-GB"/>
              </w:rPr>
              <w:t xml:space="preserve">, </w:t>
            </w:r>
            <w:r w:rsidRPr="005A52ED">
              <w:rPr>
                <w:rFonts w:eastAsiaTheme="minorHAnsi" w:cstheme="minorBidi"/>
                <w:lang w:val="en-GB"/>
              </w:rPr>
              <w:t>Chicken</w:t>
            </w:r>
            <w:r w:rsidR="005A52ED" w:rsidRPr="005A52ED">
              <w:rPr>
                <w:rFonts w:eastAsiaTheme="minorHAnsi" w:cstheme="minorBidi"/>
                <w:lang w:val="en-GB"/>
              </w:rPr>
              <w:t xml:space="preserve">, </w:t>
            </w:r>
            <w:r w:rsidRPr="005A52ED">
              <w:rPr>
                <w:rFonts w:eastAsiaTheme="minorHAnsi" w:cstheme="minorBidi"/>
                <w:lang w:val="en-GB"/>
              </w:rPr>
              <w:t>Extra cheese</w:t>
            </w:r>
          </w:p>
          <w:p w:rsidR="00FB6436" w:rsidRPr="004E66DF" w:rsidRDefault="00FB6436" w:rsidP="00A67F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Mushrooms</w:t>
            </w:r>
            <w:r w:rsidR="005A52ED">
              <w:t xml:space="preserve">, </w:t>
            </w:r>
            <w:r>
              <w:t>Spinach</w:t>
            </w:r>
            <w:r w:rsidR="005A52ED">
              <w:t xml:space="preserve">, </w:t>
            </w:r>
            <w:r>
              <w:t>Olives</w:t>
            </w:r>
          </w:p>
        </w:tc>
        <w:tc>
          <w:tcPr>
            <w:tcW w:w="3246" w:type="dxa"/>
          </w:tcPr>
          <w:p w:rsidR="00FB6436" w:rsidRPr="00FB6436" w:rsidRDefault="00FB6436" w:rsidP="00CB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Upto </w:t>
            </w:r>
            <w:r>
              <w:rPr>
                <w:b/>
                <w:bCs/>
              </w:rPr>
              <w:t>three</w:t>
            </w:r>
          </w:p>
        </w:tc>
      </w:tr>
    </w:tbl>
    <w:p w:rsidR="00CB7ABB" w:rsidRDefault="00CB7ABB" w:rsidP="00CB7ABB"/>
    <w:p w:rsidR="00FB6436" w:rsidRDefault="00FB6436" w:rsidP="009D290B">
      <w:pPr>
        <w:pStyle w:val="ListParagraph"/>
        <w:numPr>
          <w:ilvl w:val="0"/>
          <w:numId w:val="1"/>
        </w:numPr>
      </w:pPr>
      <w:r>
        <w:t>Customers need to</w:t>
      </w:r>
      <w:r w:rsidR="00A67FCF">
        <w:t xml:space="preserve"> be able to</w:t>
      </w:r>
      <w:r>
        <w:t xml:space="preserve"> </w:t>
      </w:r>
      <w:r w:rsidRPr="006C0D38">
        <w:rPr>
          <w:b/>
          <w:bCs/>
        </w:rPr>
        <w:t>design, confirm/change</w:t>
      </w:r>
      <w:r w:rsidR="00A67FCF">
        <w:rPr>
          <w:b/>
          <w:bCs/>
        </w:rPr>
        <w:t>/cancel</w:t>
      </w:r>
      <w:r>
        <w:t xml:space="preserve"> their pizza.</w:t>
      </w:r>
    </w:p>
    <w:p w:rsidR="00FB6436" w:rsidRDefault="00E47B9F" w:rsidP="009D290B">
      <w:pPr>
        <w:pStyle w:val="ListParagraph"/>
        <w:numPr>
          <w:ilvl w:val="0"/>
          <w:numId w:val="1"/>
        </w:numPr>
      </w:pPr>
      <w:r>
        <w:t>Records are kept. They must store these properties</w:t>
      </w:r>
      <w:r w:rsidR="006C0D38">
        <w:t>:</w:t>
      </w:r>
    </w:p>
    <w:p w:rsidR="00E47B9F" w:rsidRDefault="00E47B9F" w:rsidP="009D290B">
      <w:pPr>
        <w:pStyle w:val="ListParagraph"/>
        <w:numPr>
          <w:ilvl w:val="1"/>
          <w:numId w:val="1"/>
        </w:numPr>
      </w:pPr>
      <w:r>
        <w:t>Number of each base</w:t>
      </w:r>
    </w:p>
    <w:p w:rsidR="00E47B9F" w:rsidRDefault="00E47B9F" w:rsidP="009D290B">
      <w:pPr>
        <w:pStyle w:val="ListParagraph"/>
        <w:numPr>
          <w:ilvl w:val="1"/>
          <w:numId w:val="1"/>
        </w:numPr>
      </w:pPr>
      <w:r>
        <w:t>Number of each size</w:t>
      </w:r>
    </w:p>
    <w:p w:rsidR="00E47B9F" w:rsidRDefault="00E47B9F" w:rsidP="009D290B">
      <w:pPr>
        <w:pStyle w:val="ListParagraph"/>
        <w:numPr>
          <w:ilvl w:val="1"/>
          <w:numId w:val="1"/>
        </w:numPr>
      </w:pPr>
      <w:r>
        <w:t>Count of toppings sold</w:t>
      </w:r>
    </w:p>
    <w:p w:rsidR="008C6E05" w:rsidRDefault="008C6E05" w:rsidP="009D290B">
      <w:pPr>
        <w:pStyle w:val="ListParagraph"/>
        <w:numPr>
          <w:ilvl w:val="1"/>
          <w:numId w:val="1"/>
        </w:numPr>
      </w:pPr>
      <w:r>
        <w:t>Type of toppings sold</w:t>
      </w:r>
    </w:p>
    <w:p w:rsidR="00E47B9F" w:rsidRDefault="006C0D38" w:rsidP="00E47B9F">
      <w:pPr>
        <w:pStyle w:val="Heading2"/>
      </w:pPr>
      <w:r>
        <w:t xml:space="preserve">TASK </w:t>
      </w:r>
      <w:r w:rsidR="00E47B9F">
        <w:t>1</w:t>
      </w:r>
    </w:p>
    <w:p w:rsidR="008C6E05" w:rsidRDefault="00E47B9F" w:rsidP="009D290B">
      <w:pPr>
        <w:pStyle w:val="ListParagraph"/>
        <w:numPr>
          <w:ilvl w:val="0"/>
          <w:numId w:val="1"/>
        </w:numPr>
      </w:pPr>
      <w:r>
        <w:t xml:space="preserve">The </w:t>
      </w:r>
      <w:r w:rsidRPr="00A67FCF">
        <w:t>customer is given choices</w:t>
      </w:r>
      <w:r>
        <w:t xml:space="preserve"> of </w:t>
      </w:r>
      <w:r w:rsidRPr="00A67FCF">
        <w:rPr>
          <w:b/>
          <w:bCs/>
        </w:rPr>
        <w:t>size</w:t>
      </w:r>
      <w:r w:rsidR="00A67FCF" w:rsidRPr="00A67FCF">
        <w:rPr>
          <w:b/>
          <w:bCs/>
        </w:rPr>
        <w:t>s</w:t>
      </w:r>
    </w:p>
    <w:p w:rsidR="008C6E05" w:rsidRDefault="008C6E05" w:rsidP="008C6E05">
      <w:pPr>
        <w:pStyle w:val="ListParagraph"/>
        <w:numPr>
          <w:ilvl w:val="1"/>
          <w:numId w:val="1"/>
        </w:numPr>
      </w:pPr>
      <w:r>
        <w:t>The entry is validated [lookup check]</w:t>
      </w:r>
    </w:p>
    <w:p w:rsidR="008C6E05" w:rsidRDefault="008C6E05" w:rsidP="008C6E05">
      <w:pPr>
        <w:pStyle w:val="ListParagraph"/>
        <w:numPr>
          <w:ilvl w:val="1"/>
          <w:numId w:val="1"/>
        </w:numPr>
      </w:pPr>
      <w:r>
        <w:t xml:space="preserve">Unless the data is valid, an </w:t>
      </w:r>
      <w:r>
        <w:rPr>
          <w:b/>
          <w:bCs/>
        </w:rPr>
        <w:t>error message</w:t>
      </w:r>
      <w:r>
        <w:t xml:space="preserve"> is printed and the customer is asked to re-enter</w:t>
      </w:r>
    </w:p>
    <w:p w:rsidR="008C6E05" w:rsidRDefault="008C6E05" w:rsidP="008C6E05">
      <w:pPr>
        <w:pStyle w:val="ListParagraph"/>
        <w:numPr>
          <w:ilvl w:val="0"/>
          <w:numId w:val="1"/>
        </w:numPr>
      </w:pPr>
      <w:r>
        <w:t xml:space="preserve">The customer is given choices of </w:t>
      </w:r>
      <w:r w:rsidR="00A67FCF">
        <w:rPr>
          <w:b/>
          <w:bCs/>
        </w:rPr>
        <w:t>bases</w:t>
      </w:r>
    </w:p>
    <w:p w:rsidR="008C6E05" w:rsidRDefault="008C6E05" w:rsidP="00A67FCF">
      <w:pPr>
        <w:pStyle w:val="ListParagraph"/>
        <w:numPr>
          <w:ilvl w:val="1"/>
          <w:numId w:val="1"/>
        </w:numPr>
      </w:pPr>
      <w:r>
        <w:t>The entry is validated [lookup check]</w:t>
      </w:r>
    </w:p>
    <w:p w:rsidR="008C6E05" w:rsidRDefault="008C6E05" w:rsidP="00A67FCF">
      <w:pPr>
        <w:pStyle w:val="ListParagraph"/>
        <w:numPr>
          <w:ilvl w:val="1"/>
          <w:numId w:val="1"/>
        </w:numPr>
      </w:pPr>
      <w:r>
        <w:t>Unless the data is valid, an error message is printed and the customer is asked to re-enter</w:t>
      </w:r>
    </w:p>
    <w:p w:rsidR="008C6E05" w:rsidRDefault="008C6E05" w:rsidP="008C6E05">
      <w:pPr>
        <w:pStyle w:val="ListParagraph"/>
        <w:numPr>
          <w:ilvl w:val="0"/>
          <w:numId w:val="1"/>
        </w:numPr>
      </w:pPr>
      <w:r>
        <w:t xml:space="preserve">The customer is given choices of </w:t>
      </w:r>
      <w:r w:rsidR="00A67FCF">
        <w:rPr>
          <w:b/>
          <w:bCs/>
        </w:rPr>
        <w:t>number and type of toppings</w:t>
      </w:r>
    </w:p>
    <w:p w:rsidR="008C6E05" w:rsidRDefault="008C6E05" w:rsidP="00A67FCF">
      <w:pPr>
        <w:pStyle w:val="ListParagraph"/>
        <w:numPr>
          <w:ilvl w:val="1"/>
          <w:numId w:val="1"/>
        </w:numPr>
      </w:pPr>
      <w:r>
        <w:t>The entry is validated [lookup check</w:t>
      </w:r>
      <w:r w:rsidR="00A67FCF">
        <w:t>, range check</w:t>
      </w:r>
      <w:r>
        <w:t>]</w:t>
      </w:r>
    </w:p>
    <w:p w:rsidR="008C6E05" w:rsidRDefault="008C6E05" w:rsidP="00A67FCF">
      <w:pPr>
        <w:pStyle w:val="ListParagraph"/>
        <w:numPr>
          <w:ilvl w:val="1"/>
          <w:numId w:val="1"/>
        </w:numPr>
      </w:pPr>
      <w:r>
        <w:t>Unless the data is valid, an error message is printed and the customer is asked to re-enter</w:t>
      </w:r>
    </w:p>
    <w:p w:rsidR="00E47B9F" w:rsidRDefault="00E47B9F" w:rsidP="009D290B">
      <w:pPr>
        <w:pStyle w:val="ListParagraph"/>
        <w:numPr>
          <w:ilvl w:val="0"/>
          <w:numId w:val="1"/>
        </w:numPr>
      </w:pPr>
      <w:r>
        <w:t>The customer must be given three choices</w:t>
      </w:r>
    </w:p>
    <w:p w:rsidR="00E47B9F" w:rsidRDefault="00E47B9F" w:rsidP="009D290B">
      <w:pPr>
        <w:pStyle w:val="ListParagraph"/>
        <w:numPr>
          <w:ilvl w:val="1"/>
          <w:numId w:val="1"/>
        </w:numPr>
      </w:pPr>
      <w:r>
        <w:t>Confirm their order</w:t>
      </w:r>
    </w:p>
    <w:p w:rsidR="00E47B9F" w:rsidRDefault="00E47B9F" w:rsidP="009D290B">
      <w:pPr>
        <w:pStyle w:val="ListParagraph"/>
        <w:numPr>
          <w:ilvl w:val="1"/>
          <w:numId w:val="1"/>
        </w:numPr>
      </w:pPr>
      <w:r>
        <w:t>Alter their order</w:t>
      </w:r>
    </w:p>
    <w:p w:rsidR="00E47B9F" w:rsidRDefault="00E47B9F" w:rsidP="009D290B">
      <w:pPr>
        <w:pStyle w:val="ListParagraph"/>
        <w:numPr>
          <w:ilvl w:val="1"/>
          <w:numId w:val="1"/>
        </w:numPr>
      </w:pPr>
      <w:r>
        <w:t>Not proceed</w:t>
      </w:r>
    </w:p>
    <w:p w:rsidR="00E47B9F" w:rsidRDefault="00E47B9F" w:rsidP="009D290B">
      <w:pPr>
        <w:pStyle w:val="ListParagraph"/>
        <w:numPr>
          <w:ilvl w:val="0"/>
          <w:numId w:val="1"/>
        </w:numPr>
      </w:pPr>
      <w:r>
        <w:t xml:space="preserve">If they confirm their order, they’re given a </w:t>
      </w:r>
      <w:r w:rsidRPr="006C0D38">
        <w:rPr>
          <w:b/>
          <w:bCs/>
        </w:rPr>
        <w:t>unique order number</w:t>
      </w:r>
      <w:r>
        <w:t>.</w:t>
      </w:r>
    </w:p>
    <w:p w:rsidR="00E47B9F" w:rsidRDefault="006C0D38" w:rsidP="00E47B9F">
      <w:pPr>
        <w:pStyle w:val="Heading2"/>
      </w:pPr>
      <w:r>
        <w:t xml:space="preserve">TASK </w:t>
      </w:r>
      <w:r w:rsidR="00E47B9F">
        <w:t>2</w:t>
      </w:r>
    </w:p>
    <w:p w:rsidR="006C0D38" w:rsidRPr="006C0D38" w:rsidRDefault="006C0D38" w:rsidP="006C0D38">
      <w:r>
        <w:t xml:space="preserve">Extend </w:t>
      </w:r>
      <w:r>
        <w:rPr>
          <w:b/>
          <w:bCs/>
        </w:rPr>
        <w:t>TASK 1</w:t>
      </w:r>
      <w:r>
        <w:t xml:space="preserve"> to</w:t>
      </w:r>
    </w:p>
    <w:p w:rsidR="00E47B9F" w:rsidRDefault="00A67FCF" w:rsidP="009D290B">
      <w:pPr>
        <w:pStyle w:val="ListParagraph"/>
        <w:numPr>
          <w:ilvl w:val="0"/>
          <w:numId w:val="1"/>
        </w:numPr>
      </w:pPr>
      <w:r>
        <w:t>Record the number of</w:t>
      </w:r>
    </w:p>
    <w:p w:rsidR="00A67FCF" w:rsidRDefault="00A67FCF" w:rsidP="00A67FCF">
      <w:pPr>
        <w:pStyle w:val="ListParagraph"/>
        <w:numPr>
          <w:ilvl w:val="1"/>
          <w:numId w:val="1"/>
        </w:numPr>
      </w:pPr>
      <w:r>
        <w:t>Each size of pizza sold</w:t>
      </w:r>
    </w:p>
    <w:p w:rsidR="00A67FCF" w:rsidRDefault="00A67FCF" w:rsidP="00A67FCF">
      <w:pPr>
        <w:pStyle w:val="ListParagraph"/>
        <w:numPr>
          <w:ilvl w:val="1"/>
          <w:numId w:val="1"/>
        </w:numPr>
      </w:pPr>
      <w:r>
        <w:t>Each type of pizza base sold</w:t>
      </w:r>
    </w:p>
    <w:p w:rsidR="00A67FCF" w:rsidRDefault="00A67FCF" w:rsidP="00A67FCF">
      <w:pPr>
        <w:pStyle w:val="ListParagraph"/>
        <w:numPr>
          <w:ilvl w:val="1"/>
          <w:numId w:val="1"/>
        </w:numPr>
      </w:pPr>
      <w:r>
        <w:t>Each type of toppings sold</w:t>
      </w:r>
    </w:p>
    <w:p w:rsidR="006C0D38" w:rsidRPr="00A67FCF" w:rsidRDefault="006C0D38" w:rsidP="009D290B">
      <w:pPr>
        <w:pStyle w:val="ListParagraph"/>
        <w:numPr>
          <w:ilvl w:val="0"/>
          <w:numId w:val="1"/>
        </w:numPr>
      </w:pPr>
      <w:r>
        <w:t xml:space="preserve">Calculate the </w:t>
      </w:r>
      <w:r w:rsidRPr="006C0D38">
        <w:rPr>
          <w:b/>
          <w:bCs/>
        </w:rPr>
        <w:t>total number of pizzas ordered</w:t>
      </w:r>
    </w:p>
    <w:p w:rsidR="00A67FCF" w:rsidRDefault="00A67FCF" w:rsidP="00A67FCF"/>
    <w:p w:rsidR="006C0D38" w:rsidRDefault="006C0D38" w:rsidP="006C0D38">
      <w:pPr>
        <w:pStyle w:val="Heading2"/>
      </w:pPr>
      <w:r>
        <w:lastRenderedPageBreak/>
        <w:t>TASK 3</w:t>
      </w:r>
    </w:p>
    <w:p w:rsidR="006C0D38" w:rsidRDefault="006C0D38" w:rsidP="006C0D38">
      <w:r>
        <w:t xml:space="preserve">Use the results of </w:t>
      </w:r>
      <w:r>
        <w:rPr>
          <w:b/>
          <w:bCs/>
        </w:rPr>
        <w:t>TASK 2</w:t>
      </w:r>
      <w:r>
        <w:t xml:space="preserve"> to</w:t>
      </w:r>
    </w:p>
    <w:p w:rsidR="006C0D38" w:rsidRDefault="006C0D38" w:rsidP="009D290B">
      <w:pPr>
        <w:pStyle w:val="ListParagraph"/>
        <w:numPr>
          <w:ilvl w:val="0"/>
          <w:numId w:val="4"/>
        </w:numPr>
      </w:pPr>
      <w:r>
        <w:t xml:space="preserve">Display the </w:t>
      </w:r>
      <w:r w:rsidRPr="00F07183">
        <w:rPr>
          <w:b/>
          <w:bCs/>
        </w:rPr>
        <w:t>most popular toppings</w:t>
      </w:r>
      <w:r>
        <w:t xml:space="preserve"> as a </w:t>
      </w:r>
      <w:r w:rsidRPr="00F07183">
        <w:rPr>
          <w:b/>
          <w:bCs/>
        </w:rPr>
        <w:t>percentage</w:t>
      </w:r>
      <w:r>
        <w:t xml:space="preserve"> of the total toppings ordered</w:t>
      </w:r>
    </w:p>
    <w:p w:rsidR="006C0D38" w:rsidRDefault="006C0D38" w:rsidP="009D290B">
      <w:pPr>
        <w:pStyle w:val="ListParagraph"/>
        <w:numPr>
          <w:ilvl w:val="0"/>
          <w:numId w:val="4"/>
        </w:numPr>
      </w:pPr>
      <w:r>
        <w:t xml:space="preserve">Display the </w:t>
      </w:r>
      <w:r w:rsidRPr="00F07183">
        <w:rPr>
          <w:b/>
          <w:bCs/>
        </w:rPr>
        <w:t>least popular toppings</w:t>
      </w:r>
      <w:r>
        <w:t xml:space="preserve"> as a </w:t>
      </w:r>
      <w:r w:rsidRPr="00F07183">
        <w:rPr>
          <w:b/>
          <w:bCs/>
        </w:rPr>
        <w:t>percentage</w:t>
      </w:r>
      <w:r>
        <w:t xml:space="preserve"> of the total toppings ordered.</w:t>
      </w:r>
    </w:p>
    <w:p w:rsidR="0066282F" w:rsidRPr="00DF5FFC" w:rsidRDefault="0066282F" w:rsidP="00DF5FFC">
      <w:pPr>
        <w:pStyle w:val="TOC1"/>
        <w:spacing w:after="160"/>
        <w:rPr>
          <w:rFonts w:eastAsiaTheme="minorHAnsi" w:cstheme="minorBidi"/>
          <w:lang w:val="en-GB"/>
        </w:rPr>
      </w:pPr>
    </w:p>
    <w:p w:rsidR="006C0D38" w:rsidRDefault="006C0D38" w:rsidP="0066282F">
      <w:pPr>
        <w:pBdr>
          <w:top w:val="single" w:sz="8" w:space="6" w:color="auto"/>
        </w:pBdr>
      </w:pPr>
      <w:r>
        <w:t>Write and test a program or programs for the pizza ordering service.</w:t>
      </w:r>
    </w:p>
    <w:p w:rsidR="006C0D38" w:rsidRDefault="006C0D38" w:rsidP="009D290B">
      <w:pPr>
        <w:pStyle w:val="ListParagraph"/>
        <w:numPr>
          <w:ilvl w:val="0"/>
          <w:numId w:val="2"/>
        </w:numPr>
      </w:pPr>
      <w:r>
        <w:t>Your program or programs must include appropriate prompts for the entry of data.</w:t>
      </w:r>
    </w:p>
    <w:p w:rsidR="006C0D38" w:rsidRDefault="006C0D38" w:rsidP="009D290B">
      <w:pPr>
        <w:pStyle w:val="ListParagraph"/>
        <w:numPr>
          <w:ilvl w:val="0"/>
          <w:numId w:val="2"/>
        </w:numPr>
      </w:pPr>
      <w:r>
        <w:t>Error messages and other output need to be set out clearly and understandably.</w:t>
      </w:r>
    </w:p>
    <w:p w:rsidR="00303F17" w:rsidRDefault="006C0D38" w:rsidP="00303F17">
      <w:pPr>
        <w:pStyle w:val="ListParagraph"/>
        <w:numPr>
          <w:ilvl w:val="0"/>
          <w:numId w:val="2"/>
        </w:numPr>
      </w:pPr>
      <w:r>
        <w:t>All variables, constants and other identifiers must have meaningful names.</w:t>
      </w:r>
    </w:p>
    <w:p w:rsidR="006C0D38" w:rsidRDefault="00303F17" w:rsidP="00303F17">
      <w:pPr>
        <w:pStyle w:val="Heading1"/>
        <w:rPr>
          <w:rFonts w:eastAsiaTheme="minorHAnsi"/>
        </w:rPr>
      </w:pPr>
      <w:r>
        <w:rPr>
          <w:rFonts w:eastAsiaTheme="minorHAnsi"/>
        </w:rPr>
        <w:t>Rough program structure – V</w:t>
      </w:r>
      <w:r w:rsidR="002938FB">
        <w:rPr>
          <w:rFonts w:eastAsiaTheme="minorHAnsi"/>
        </w:rPr>
        <w:t xml:space="preserve">ersion </w:t>
      </w:r>
      <w:r>
        <w:rPr>
          <w:rFonts w:eastAsiaTheme="minorHAnsi"/>
        </w:rPr>
        <w:t>1</w:t>
      </w:r>
    </w:p>
    <w:p w:rsidR="00303F17" w:rsidRDefault="00303F17" w:rsidP="00303F17"/>
    <w:p w:rsidR="00303F17" w:rsidRDefault="00303F17" w:rsidP="009D290B">
      <w:pPr>
        <w:pStyle w:val="ListParagraph"/>
        <w:numPr>
          <w:ilvl w:val="0"/>
          <w:numId w:val="1"/>
        </w:numPr>
      </w:pPr>
      <w:r>
        <w:t xml:space="preserve">Setup </w:t>
      </w:r>
      <w:r>
        <w:rPr>
          <w:b/>
          <w:bCs/>
        </w:rPr>
        <w:t xml:space="preserve">constant </w:t>
      </w:r>
      <w:r w:rsidRPr="00303F17">
        <w:rPr>
          <w:b/>
          <w:bCs/>
        </w:rPr>
        <w:t>arrays</w:t>
      </w:r>
      <w:r>
        <w:t xml:space="preserve"> for the three options</w:t>
      </w:r>
    </w:p>
    <w:p w:rsidR="00303F17" w:rsidRDefault="00303F17" w:rsidP="00771F7E">
      <w:pPr>
        <w:pStyle w:val="Pseudocode"/>
        <w:ind w:left="360"/>
      </w:pPr>
      <w:r>
        <w:t>Sizes</w:t>
      </w:r>
      <w:r w:rsidR="009A2B63">
        <w:t>Available</w:t>
      </w:r>
      <w:r>
        <w:t xml:space="preserve">["Small", </w:t>
      </w:r>
      <w:r w:rsidRPr="00303F17">
        <w:t>"</w:t>
      </w:r>
      <w:r>
        <w:t>Medium</w:t>
      </w:r>
      <w:r w:rsidRPr="00303F17">
        <w:t>"</w:t>
      </w:r>
      <w:r>
        <w:t xml:space="preserve">, </w:t>
      </w:r>
      <w:r w:rsidRPr="00303F17">
        <w:t>"</w:t>
      </w:r>
      <w:r>
        <w:t>Large</w:t>
      </w:r>
      <w:r w:rsidRPr="00303F17">
        <w:t>"</w:t>
      </w:r>
      <w:r>
        <w:t>]</w:t>
      </w:r>
    </w:p>
    <w:p w:rsidR="00303F17" w:rsidRDefault="009A2B63" w:rsidP="00771F7E">
      <w:pPr>
        <w:pStyle w:val="Pseudocode"/>
        <w:ind w:left="360"/>
      </w:pPr>
      <w:r>
        <w:t>BasesAvailable[</w:t>
      </w:r>
      <w:r w:rsidRPr="009A2B63">
        <w:t>"</w:t>
      </w:r>
      <w:r>
        <w:t>Thick</w:t>
      </w:r>
      <w:r w:rsidRPr="009A2B63">
        <w:t>"</w:t>
      </w:r>
      <w:r>
        <w:t xml:space="preserve">, </w:t>
      </w:r>
      <w:r w:rsidRPr="009A2B63">
        <w:t>"</w:t>
      </w:r>
      <w:r>
        <w:t>Thin</w:t>
      </w:r>
      <w:r w:rsidRPr="009A2B63">
        <w:t>"</w:t>
      </w:r>
      <w:r>
        <w:t>]</w:t>
      </w:r>
    </w:p>
    <w:p w:rsidR="00A0383C" w:rsidRDefault="009A2B63" w:rsidP="00771F7E">
      <w:pPr>
        <w:pStyle w:val="Pseudocode"/>
        <w:ind w:left="360"/>
      </w:pPr>
      <w:r>
        <w:t>ToppingsAvailable[</w:t>
      </w:r>
      <w:r w:rsidRPr="009A2B63">
        <w:t>"</w:t>
      </w:r>
      <w:r>
        <w:t>Pepperoni</w:t>
      </w:r>
      <w:r w:rsidRPr="009A2B63">
        <w:t>"</w:t>
      </w:r>
      <w:r>
        <w:t xml:space="preserve">, </w:t>
      </w:r>
      <w:r w:rsidRPr="009A2B63">
        <w:t>"</w:t>
      </w:r>
      <w:r>
        <w:t>Chicken</w:t>
      </w:r>
      <w:r w:rsidRPr="009A2B63">
        <w:t>"</w:t>
      </w:r>
      <w:r>
        <w:t xml:space="preserve">, </w:t>
      </w:r>
      <w:r w:rsidRPr="009A2B63">
        <w:t>"</w:t>
      </w:r>
      <w:r>
        <w:t>Extra Cheese</w:t>
      </w:r>
      <w:r w:rsidRPr="009A2B63">
        <w:t>"</w:t>
      </w:r>
      <w:r>
        <w:t xml:space="preserve">, </w:t>
      </w:r>
      <w:r w:rsidRPr="009A2B63">
        <w:t>"</w:t>
      </w:r>
      <w:r>
        <w:t>Mushrooms</w:t>
      </w:r>
      <w:r w:rsidRPr="009A2B63">
        <w:t>"</w:t>
      </w:r>
      <w:r>
        <w:t xml:space="preserve">, </w:t>
      </w:r>
      <w:r w:rsidRPr="009A2B63">
        <w:t>"</w:t>
      </w:r>
      <w:r>
        <w:t>Spinach</w:t>
      </w:r>
      <w:r w:rsidRPr="009A2B63">
        <w:t>"</w:t>
      </w:r>
      <w:r>
        <w:t xml:space="preserve">, </w:t>
      </w:r>
      <w:r w:rsidRPr="009A2B63">
        <w:t>"</w:t>
      </w:r>
      <w:r>
        <w:t>Olives</w:t>
      </w:r>
      <w:r w:rsidRPr="009A2B63">
        <w:t>"</w:t>
      </w:r>
      <w:r>
        <w:t>]</w:t>
      </w:r>
    </w:p>
    <w:p w:rsidR="0078165F" w:rsidRDefault="0078165F" w:rsidP="00A0383C"/>
    <w:p w:rsidR="00A0383C" w:rsidRDefault="00A0383C" w:rsidP="009D290B">
      <w:pPr>
        <w:pStyle w:val="ListParagraph"/>
        <w:numPr>
          <w:ilvl w:val="0"/>
          <w:numId w:val="1"/>
        </w:numPr>
      </w:pPr>
      <w:r>
        <w:t xml:space="preserve">Setup </w:t>
      </w:r>
      <w:r>
        <w:rPr>
          <w:b/>
          <w:bCs/>
        </w:rPr>
        <w:t>variable arrays</w:t>
      </w:r>
      <w:r>
        <w:t xml:space="preserve"> for counters</w:t>
      </w:r>
    </w:p>
    <w:p w:rsidR="00A0383C" w:rsidRDefault="00A0383C" w:rsidP="00771F7E">
      <w:pPr>
        <w:pStyle w:val="Pseudocode"/>
        <w:ind w:left="360"/>
      </w:pPr>
      <w:r>
        <w:t>Sizes[1:3]</w:t>
      </w:r>
      <w:r w:rsidR="004E66DF">
        <w:t>; TotalSizes[1:3]</w:t>
      </w:r>
    </w:p>
    <w:p w:rsidR="00A0383C" w:rsidRDefault="00A0383C" w:rsidP="00771F7E">
      <w:pPr>
        <w:pStyle w:val="Pseudocode"/>
        <w:ind w:left="360"/>
      </w:pPr>
      <w:r>
        <w:t>Bases[1:2]</w:t>
      </w:r>
      <w:r w:rsidR="004E66DF">
        <w:t>; TotalBases[1:2]</w:t>
      </w:r>
    </w:p>
    <w:p w:rsidR="00A0383C" w:rsidRDefault="00A0383C" w:rsidP="00771F7E">
      <w:pPr>
        <w:pStyle w:val="Pseudocode"/>
        <w:ind w:left="360"/>
      </w:pPr>
      <w:r>
        <w:t>Toppings[1:6]</w:t>
      </w:r>
      <w:r w:rsidR="004E66DF">
        <w:t>; TotalToppings[1:6]</w:t>
      </w:r>
    </w:p>
    <w:p w:rsidR="00894C18" w:rsidRDefault="00894C18" w:rsidP="00894C18"/>
    <w:p w:rsidR="00432BE1" w:rsidRPr="00432BE1" w:rsidRDefault="00432BE1" w:rsidP="00432BE1">
      <w:pPr>
        <w:keepNext/>
        <w:keepLines/>
        <w:numPr>
          <w:ilvl w:val="1"/>
          <w:numId w:val="0"/>
        </w:numPr>
        <w:spacing w:before="240" w:after="0"/>
        <w:jc w:val="left"/>
        <w:outlineLvl w:val="1"/>
        <w:rPr>
          <w:rFonts w:asciiTheme="majorHAnsi" w:eastAsiaTheme="majorEastAsia" w:hAnsiTheme="majorHAnsi" w:cstheme="majorBidi"/>
          <w:color w:val="4472C4" w:themeColor="accent5"/>
          <w:sz w:val="32"/>
          <w:szCs w:val="32"/>
        </w:rPr>
      </w:pPr>
      <w:r w:rsidRPr="00432BE1">
        <w:rPr>
          <w:rFonts w:asciiTheme="majorHAnsi" w:eastAsiaTheme="majorEastAsia" w:hAnsiTheme="majorHAnsi" w:cstheme="majorBidi"/>
          <w:color w:val="4472C4" w:themeColor="accent5"/>
          <w:sz w:val="32"/>
          <w:szCs w:val="32"/>
        </w:rPr>
        <w:t>TASK 1</w:t>
      </w:r>
    </w:p>
    <w:p w:rsidR="00432BE1" w:rsidRPr="00432BE1" w:rsidRDefault="00432BE1" w:rsidP="007B6896">
      <w:pPr>
        <w:pStyle w:val="Subtitle"/>
      </w:pPr>
      <w:r w:rsidRPr="00432BE1">
        <w:t>Input one</w:t>
      </w:r>
      <w:r w:rsidR="001A035F">
        <w:t xml:space="preserve"> validated</w:t>
      </w:r>
      <w:r w:rsidRPr="00432BE1">
        <w:t xml:space="preserve"> order</w:t>
      </w:r>
    </w:p>
    <w:p w:rsidR="009A2B63" w:rsidRDefault="009A2B63" w:rsidP="009D290B">
      <w:pPr>
        <w:pStyle w:val="ListParagraph"/>
        <w:numPr>
          <w:ilvl w:val="0"/>
          <w:numId w:val="1"/>
        </w:numPr>
      </w:pPr>
      <w:r w:rsidRPr="009A2B63">
        <w:rPr>
          <w:b/>
          <w:bCs/>
        </w:rPr>
        <w:t>Print</w:t>
      </w:r>
      <w:r>
        <w:t xml:space="preserve"> out the sets of </w:t>
      </w:r>
      <w:r w:rsidRPr="009A2B63">
        <w:rPr>
          <w:b/>
          <w:bCs/>
        </w:rPr>
        <w:t>options</w:t>
      </w:r>
    </w:p>
    <w:p w:rsidR="009A2B63" w:rsidRDefault="009A2B63" w:rsidP="009D290B">
      <w:pPr>
        <w:pStyle w:val="ListParagraph"/>
        <w:numPr>
          <w:ilvl w:val="0"/>
          <w:numId w:val="1"/>
        </w:numPr>
      </w:pPr>
      <w:r>
        <w:t xml:space="preserve">Ask customer to </w:t>
      </w:r>
      <w:r>
        <w:rPr>
          <w:b/>
          <w:bCs/>
        </w:rPr>
        <w:t>input</w:t>
      </w:r>
      <w:r>
        <w:t xml:space="preserve"> </w:t>
      </w:r>
      <w:r w:rsidRPr="009A2B63">
        <w:rPr>
          <w:b/>
          <w:bCs/>
        </w:rPr>
        <w:t>names</w:t>
      </w:r>
      <w:r>
        <w:t xml:space="preserve"> of items</w:t>
      </w:r>
    </w:p>
    <w:p w:rsidR="009A2B63" w:rsidRDefault="009A2B63" w:rsidP="009D290B">
      <w:pPr>
        <w:pStyle w:val="ListParagraph"/>
        <w:numPr>
          <w:ilvl w:val="1"/>
          <w:numId w:val="1"/>
        </w:numPr>
      </w:pPr>
      <w:r w:rsidRPr="00A0383C">
        <w:rPr>
          <w:b/>
          <w:bCs/>
        </w:rPr>
        <w:t>Validate</w:t>
      </w:r>
      <w:r>
        <w:t xml:space="preserve"> inputs</w:t>
      </w:r>
    </w:p>
    <w:p w:rsidR="00A0383C" w:rsidRDefault="00A0383C" w:rsidP="009D290B">
      <w:pPr>
        <w:pStyle w:val="ListParagraph"/>
        <w:numPr>
          <w:ilvl w:val="1"/>
          <w:numId w:val="1"/>
        </w:numPr>
      </w:pPr>
      <w:r>
        <w:t xml:space="preserve">Increment a </w:t>
      </w:r>
      <w:r w:rsidRPr="0066282F">
        <w:rPr>
          <w:b/>
          <w:bCs/>
        </w:rPr>
        <w:t>counter of toppings</w:t>
      </w:r>
    </w:p>
    <w:p w:rsidR="002938FB" w:rsidRDefault="00A0383C" w:rsidP="009D290B">
      <w:pPr>
        <w:pStyle w:val="ListParagraph"/>
        <w:numPr>
          <w:ilvl w:val="1"/>
          <w:numId w:val="1"/>
        </w:numPr>
      </w:pPr>
      <w:r>
        <w:t xml:space="preserve">Once </w:t>
      </w:r>
      <w:r w:rsidRPr="0066282F">
        <w:rPr>
          <w:b/>
          <w:bCs/>
        </w:rPr>
        <w:t>toppings exceeds 3</w:t>
      </w:r>
      <w:r>
        <w:t xml:space="preserve"> or customer says ‘Done’, move on.</w:t>
      </w:r>
    </w:p>
    <w:p w:rsidR="002938FB" w:rsidRDefault="002938FB" w:rsidP="001F0F4C">
      <w:pPr>
        <w:pStyle w:val="Important"/>
        <w:ind w:left="360"/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>Update 1.1</w:t>
      </w:r>
    </w:p>
    <w:p w:rsidR="002938FB" w:rsidRDefault="002938FB" w:rsidP="009D290B">
      <w:pPr>
        <w:pStyle w:val="Important"/>
        <w:numPr>
          <w:ilvl w:val="0"/>
          <w:numId w:val="5"/>
        </w:numPr>
        <w:spacing w:after="0"/>
        <w:ind w:left="720"/>
      </w:pPr>
      <w:r>
        <w:t xml:space="preserve">Ask the customer to </w:t>
      </w:r>
      <w:r>
        <w:rPr>
          <w:b/>
          <w:bCs/>
        </w:rPr>
        <w:t xml:space="preserve">input names </w:t>
      </w:r>
      <w:r w:rsidRPr="002938FB">
        <w:t>of items</w:t>
      </w:r>
    </w:p>
    <w:p w:rsidR="002938FB" w:rsidRDefault="002938FB" w:rsidP="009D290B">
      <w:pPr>
        <w:pStyle w:val="Important"/>
        <w:numPr>
          <w:ilvl w:val="0"/>
          <w:numId w:val="5"/>
        </w:numPr>
        <w:spacing w:after="0"/>
        <w:ind w:left="720"/>
      </w:pPr>
      <w:r>
        <w:t>Input the number of toppings</w:t>
      </w:r>
    </w:p>
    <w:p w:rsidR="002938FB" w:rsidRDefault="002938FB" w:rsidP="009D290B">
      <w:pPr>
        <w:pStyle w:val="Important"/>
        <w:numPr>
          <w:ilvl w:val="0"/>
          <w:numId w:val="5"/>
        </w:numPr>
        <w:spacing w:after="0"/>
        <w:ind w:left="720"/>
      </w:pPr>
      <w:r>
        <w:t>Input the names of items</w:t>
      </w:r>
    </w:p>
    <w:p w:rsidR="002938FB" w:rsidRPr="002938FB" w:rsidRDefault="002938FB" w:rsidP="009D290B">
      <w:pPr>
        <w:pStyle w:val="Important"/>
        <w:numPr>
          <w:ilvl w:val="0"/>
          <w:numId w:val="5"/>
        </w:numPr>
        <w:ind w:left="720"/>
      </w:pPr>
      <w:r>
        <w:t>Validate the inputs</w:t>
      </w:r>
    </w:p>
    <w:p w:rsidR="00A0383C" w:rsidRDefault="002C4258" w:rsidP="009D290B">
      <w:pPr>
        <w:pStyle w:val="ListParagraph"/>
        <w:numPr>
          <w:ilvl w:val="0"/>
          <w:numId w:val="1"/>
        </w:numPr>
      </w:pPr>
      <w:r>
        <w:lastRenderedPageBreak/>
        <w:t xml:space="preserve">Give customer </w:t>
      </w:r>
      <w:r w:rsidRPr="0066282F">
        <w:rPr>
          <w:b/>
          <w:bCs/>
        </w:rPr>
        <w:t>choices</w:t>
      </w:r>
      <w:r>
        <w:t xml:space="preserve"> to</w:t>
      </w:r>
    </w:p>
    <w:p w:rsidR="002C4258" w:rsidRDefault="002C4258" w:rsidP="009D290B">
      <w:pPr>
        <w:pStyle w:val="ListParagraph"/>
        <w:numPr>
          <w:ilvl w:val="1"/>
          <w:numId w:val="1"/>
        </w:numPr>
      </w:pPr>
      <w:r>
        <w:t>Confirm the order</w:t>
      </w:r>
    </w:p>
    <w:p w:rsidR="002C4258" w:rsidRDefault="002C4258" w:rsidP="009D290B">
      <w:pPr>
        <w:pStyle w:val="ListParagraph"/>
        <w:numPr>
          <w:ilvl w:val="1"/>
          <w:numId w:val="1"/>
        </w:numPr>
      </w:pPr>
      <w:r>
        <w:t>Alter the order</w:t>
      </w:r>
    </w:p>
    <w:p w:rsidR="002C4258" w:rsidRDefault="002C4258" w:rsidP="009D290B">
      <w:pPr>
        <w:pStyle w:val="ListParagraph"/>
        <w:numPr>
          <w:ilvl w:val="1"/>
          <w:numId w:val="1"/>
        </w:numPr>
      </w:pPr>
      <w:r>
        <w:t>Not proceed</w:t>
      </w:r>
    </w:p>
    <w:p w:rsidR="002C4258" w:rsidRDefault="002C4258" w:rsidP="009D290B">
      <w:pPr>
        <w:pStyle w:val="ListParagraph"/>
        <w:numPr>
          <w:ilvl w:val="0"/>
          <w:numId w:val="1"/>
        </w:numPr>
      </w:pPr>
      <w:r>
        <w:t xml:space="preserve">If the order is </w:t>
      </w:r>
      <w:r w:rsidRPr="0066282F">
        <w:rPr>
          <w:b/>
          <w:bCs/>
        </w:rPr>
        <w:t>altered</w:t>
      </w:r>
      <w:r>
        <w:t xml:space="preserve">, </w:t>
      </w:r>
      <w:r w:rsidRPr="0066282F">
        <w:rPr>
          <w:b/>
          <w:bCs/>
        </w:rPr>
        <w:t xml:space="preserve">input the </w:t>
      </w:r>
      <w:r w:rsidR="0078165F" w:rsidRPr="0066282F">
        <w:rPr>
          <w:b/>
          <w:bCs/>
        </w:rPr>
        <w:t>new order</w:t>
      </w:r>
    </w:p>
    <w:p w:rsidR="0078165F" w:rsidRDefault="0078165F" w:rsidP="009D290B">
      <w:pPr>
        <w:pStyle w:val="ListParagraph"/>
        <w:numPr>
          <w:ilvl w:val="0"/>
          <w:numId w:val="1"/>
        </w:numPr>
      </w:pPr>
      <w:r>
        <w:t xml:space="preserve">If the customer chooses to </w:t>
      </w:r>
      <w:r w:rsidRPr="0066282F">
        <w:rPr>
          <w:b/>
          <w:bCs/>
        </w:rPr>
        <w:t>not proceed</w:t>
      </w:r>
      <w:r>
        <w:t xml:space="preserve">, </w:t>
      </w:r>
      <w:r w:rsidRPr="0066282F">
        <w:rPr>
          <w:b/>
          <w:bCs/>
        </w:rPr>
        <w:t xml:space="preserve">reset the </w:t>
      </w:r>
      <w:r w:rsidR="002938FB">
        <w:rPr>
          <w:b/>
          <w:bCs/>
        </w:rPr>
        <w:t>system</w:t>
      </w:r>
    </w:p>
    <w:p w:rsidR="0078165F" w:rsidRDefault="0078165F" w:rsidP="009D290B">
      <w:pPr>
        <w:pStyle w:val="ListParagraph"/>
        <w:numPr>
          <w:ilvl w:val="0"/>
          <w:numId w:val="1"/>
        </w:numPr>
      </w:pPr>
      <w:r>
        <w:t xml:space="preserve">If the order is </w:t>
      </w:r>
      <w:r w:rsidRPr="0066282F">
        <w:rPr>
          <w:b/>
          <w:bCs/>
        </w:rPr>
        <w:t>confirmed</w:t>
      </w:r>
      <w:r>
        <w:t xml:space="preserve">, </w:t>
      </w:r>
      <w:r w:rsidRPr="0066282F">
        <w:rPr>
          <w:b/>
          <w:bCs/>
        </w:rPr>
        <w:t>generate a unique order ID</w:t>
      </w:r>
      <w:r>
        <w:t>.</w:t>
      </w:r>
    </w:p>
    <w:p w:rsidR="001A035F" w:rsidRDefault="001A035F" w:rsidP="009D290B">
      <w:pPr>
        <w:pStyle w:val="ListParagraph"/>
        <w:numPr>
          <w:ilvl w:val="0"/>
          <w:numId w:val="1"/>
        </w:numPr>
      </w:pPr>
      <w:r w:rsidRPr="0066282F">
        <w:rPr>
          <w:b/>
          <w:bCs/>
        </w:rPr>
        <w:t>Output</w:t>
      </w:r>
      <w:r>
        <w:t xml:space="preserve"> the unique ID and a </w:t>
      </w:r>
      <w:r w:rsidRPr="0066282F">
        <w:rPr>
          <w:b/>
          <w:bCs/>
        </w:rPr>
        <w:t>summary</w:t>
      </w:r>
      <w:r>
        <w:t xml:space="preserve"> of the order</w:t>
      </w:r>
    </w:p>
    <w:p w:rsidR="006276BC" w:rsidRDefault="00063FF6" w:rsidP="009D290B">
      <w:pPr>
        <w:pStyle w:val="ListParagraph"/>
        <w:numPr>
          <w:ilvl w:val="0"/>
          <w:numId w:val="1"/>
        </w:numPr>
      </w:pPr>
      <w:r>
        <w:rPr>
          <w:b/>
          <w:bCs/>
        </w:rPr>
        <w:t>Loop</w:t>
      </w:r>
      <w:r>
        <w:t xml:space="preserve"> the system until </w:t>
      </w:r>
      <w:r w:rsidR="003671B5">
        <w:t>no more pizzas are to be ordered.</w:t>
      </w:r>
    </w:p>
    <w:p w:rsidR="00850733" w:rsidRDefault="00850733" w:rsidP="00850733"/>
    <w:p w:rsidR="004E66DF" w:rsidRDefault="004E66DF" w:rsidP="004E66DF">
      <w:pPr>
        <w:pStyle w:val="Heading2"/>
      </w:pPr>
      <w:r>
        <w:t>TASK 2</w:t>
      </w:r>
    </w:p>
    <w:p w:rsidR="004E66DF" w:rsidRDefault="004E66DF" w:rsidP="007B6896">
      <w:pPr>
        <w:pStyle w:val="Subtitle"/>
      </w:pPr>
      <w:r>
        <w:t xml:space="preserve">Record </w:t>
      </w:r>
      <w:r w:rsidRPr="007B6896">
        <w:t>number</w:t>
      </w:r>
      <w:r>
        <w:t xml:space="preserve"> of pizzas</w:t>
      </w:r>
      <w:r w:rsidR="001A035F">
        <w:t xml:space="preserve"> ordered</w:t>
      </w:r>
    </w:p>
    <w:p w:rsidR="004E66DF" w:rsidRDefault="004E66DF" w:rsidP="009D290B">
      <w:pPr>
        <w:pStyle w:val="ListParagraph"/>
        <w:numPr>
          <w:ilvl w:val="0"/>
          <w:numId w:val="1"/>
        </w:numPr>
      </w:pPr>
      <w:r>
        <w:t xml:space="preserve">Increment a counter of </w:t>
      </w:r>
      <w:r w:rsidRPr="0066282F">
        <w:rPr>
          <w:b/>
          <w:bCs/>
        </w:rPr>
        <w:t>number of pizzas</w:t>
      </w:r>
      <w:r>
        <w:t xml:space="preserve"> if an order is confirmed</w:t>
      </w:r>
    </w:p>
    <w:p w:rsidR="004E66DF" w:rsidRPr="001A035F" w:rsidRDefault="004E66DF" w:rsidP="009D290B">
      <w:pPr>
        <w:pStyle w:val="ListParagraph"/>
        <w:numPr>
          <w:ilvl w:val="0"/>
          <w:numId w:val="1"/>
        </w:numPr>
      </w:pPr>
      <w:r>
        <w:t xml:space="preserve">Add the value of the </w:t>
      </w:r>
      <w:r w:rsidRPr="00827C5B">
        <w:rPr>
          <w:rFonts w:ascii="Courier New" w:hAnsi="Courier New" w:cs="Courier New"/>
          <w:color w:val="538135" w:themeColor="accent6" w:themeShade="BF"/>
        </w:rPr>
        <w:t>Counters[]</w:t>
      </w:r>
      <w:r>
        <w:t xml:space="preserve"> to the </w:t>
      </w:r>
      <w:r w:rsidRPr="00827C5B">
        <w:rPr>
          <w:rFonts w:ascii="Courier New" w:hAnsi="Courier New" w:cs="Courier New"/>
          <w:color w:val="538135" w:themeColor="accent6" w:themeShade="BF"/>
        </w:rPr>
        <w:t>TotalCounters[]</w:t>
      </w:r>
    </w:p>
    <w:p w:rsidR="001A035F" w:rsidRDefault="001A035F" w:rsidP="009D290B">
      <w:pPr>
        <w:pStyle w:val="ListParagraph"/>
        <w:numPr>
          <w:ilvl w:val="0"/>
          <w:numId w:val="1"/>
        </w:numPr>
      </w:pPr>
      <w:r w:rsidRPr="0066282F">
        <w:rPr>
          <w:b/>
          <w:bCs/>
        </w:rPr>
        <w:t>Output</w:t>
      </w:r>
      <w:r>
        <w:t xml:space="preserve"> the number of pizzas ordered and the numbers of each option ordered.</w:t>
      </w:r>
    </w:p>
    <w:p w:rsidR="004E66DF" w:rsidRDefault="001A035F" w:rsidP="001A035F">
      <w:pPr>
        <w:pStyle w:val="Heading2"/>
      </w:pPr>
      <w:r>
        <w:t>TASK 3</w:t>
      </w:r>
    </w:p>
    <w:p w:rsidR="001A035F" w:rsidRDefault="001A035F" w:rsidP="001A035F">
      <w:pPr>
        <w:pStyle w:val="Subtitle"/>
      </w:pPr>
      <w:r>
        <w:t>Find the most and least popular toppings</w:t>
      </w:r>
    </w:p>
    <w:p w:rsidR="001A035F" w:rsidRDefault="001A035F" w:rsidP="009D290B">
      <w:pPr>
        <w:pStyle w:val="ListParagraph"/>
        <w:numPr>
          <w:ilvl w:val="0"/>
          <w:numId w:val="1"/>
        </w:numPr>
      </w:pPr>
      <w:r>
        <w:t>Calculate the highest ordered toppings</w:t>
      </w:r>
    </w:p>
    <w:p w:rsidR="001A035F" w:rsidRDefault="001A035F" w:rsidP="009D290B">
      <w:pPr>
        <w:pStyle w:val="ListParagraph"/>
        <w:numPr>
          <w:ilvl w:val="0"/>
          <w:numId w:val="1"/>
        </w:numPr>
      </w:pPr>
      <w:r>
        <w:t>Calculate the lowest ordered toppings</w:t>
      </w:r>
    </w:p>
    <w:p w:rsidR="001A035F" w:rsidRDefault="001A035F" w:rsidP="009D290B">
      <w:pPr>
        <w:pStyle w:val="ListParagraph"/>
        <w:numPr>
          <w:ilvl w:val="0"/>
          <w:numId w:val="1"/>
        </w:numPr>
      </w:pPr>
      <w:r>
        <w:t>Express both values as a percentage of the total orders</w:t>
      </w:r>
    </w:p>
    <w:p w:rsidR="00351DD6" w:rsidRPr="006B23A9" w:rsidRDefault="00332D76" w:rsidP="006B23A9">
      <w:pPr>
        <w:ind w:left="360"/>
        <w:rPr>
          <w:rFonts w:asciiTheme="majorHAnsi" w:eastAsiaTheme="minorEastAsia" w:hAnsiTheme="majorHAnsi" w:cstheme="majorBidi"/>
          <w:b/>
          <w:color w:val="4472C4" w:themeColor="accent5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Value of concern</m:t>
              </m:r>
            </m:num>
            <m:den>
              <m:r>
                <w:rPr>
                  <w:rFonts w:ascii="Cambria Math" w:hAnsi="Cambria Math"/>
                </w:rPr>
                <m:t>Total toppings ordered</m:t>
              </m:r>
            </m:den>
          </m:f>
          <m:r>
            <w:rPr>
              <w:rFonts w:ascii="Cambria Math" w:hAnsi="Cambria Math"/>
            </w:rPr>
            <m:t>×100</m:t>
          </m:r>
        </m:oMath>
      </m:oMathPara>
    </w:p>
    <w:p w:rsidR="00A05355" w:rsidRDefault="00A05355">
      <w:pPr>
        <w:jc w:val="left"/>
      </w:pPr>
      <w:r>
        <w:br w:type="page"/>
      </w:r>
    </w:p>
    <w:p w:rsidR="00761923" w:rsidRPr="00761923" w:rsidRDefault="00761923" w:rsidP="00761923">
      <w:pPr>
        <w:keepNext/>
        <w:keepLines/>
        <w:pBdr>
          <w:bottom w:val="single" w:sz="4" w:space="1" w:color="4472C4" w:themeColor="accent5"/>
        </w:pBdr>
        <w:spacing w:before="240" w:after="0"/>
        <w:jc w:val="left"/>
        <w:outlineLvl w:val="0"/>
        <w:rPr>
          <w:rFonts w:asciiTheme="majorHAnsi" w:hAnsiTheme="majorHAnsi" w:cstheme="majorBidi"/>
          <w:b/>
          <w:color w:val="4472C4" w:themeColor="accent5"/>
          <w:sz w:val="32"/>
          <w:szCs w:val="32"/>
        </w:rPr>
      </w:pPr>
      <w:r w:rsidRPr="00761923">
        <w:rPr>
          <w:rFonts w:asciiTheme="majorHAnsi" w:hAnsiTheme="majorHAnsi" w:cstheme="majorBidi"/>
          <w:b/>
          <w:color w:val="4472C4" w:themeColor="accent5"/>
          <w:sz w:val="32"/>
          <w:szCs w:val="32"/>
        </w:rPr>
        <w:lastRenderedPageBreak/>
        <w:t xml:space="preserve">Rough program structure – Version </w:t>
      </w:r>
      <w:r w:rsidR="00E658FB">
        <w:rPr>
          <w:rFonts w:asciiTheme="majorHAnsi" w:hAnsiTheme="majorHAnsi" w:cstheme="majorBidi"/>
          <w:b/>
          <w:color w:val="4472C4" w:themeColor="accent5"/>
          <w:sz w:val="32"/>
          <w:szCs w:val="32"/>
        </w:rPr>
        <w:t>2</w:t>
      </w:r>
    </w:p>
    <w:p w:rsidR="00761923" w:rsidRPr="00761923" w:rsidRDefault="00761923" w:rsidP="00761923"/>
    <w:p w:rsidR="00761923" w:rsidRPr="00761923" w:rsidRDefault="00761923" w:rsidP="00761923">
      <w:pPr>
        <w:numPr>
          <w:ilvl w:val="0"/>
          <w:numId w:val="1"/>
        </w:numPr>
        <w:contextualSpacing/>
      </w:pPr>
      <w:r w:rsidRPr="00761923">
        <w:t xml:space="preserve">Setup </w:t>
      </w:r>
      <w:r w:rsidRPr="00761923">
        <w:rPr>
          <w:b/>
          <w:bCs/>
        </w:rPr>
        <w:t>constant arrays</w:t>
      </w:r>
      <w:r w:rsidRPr="00761923">
        <w:t xml:space="preserve"> for the three options</w:t>
      </w:r>
    </w:p>
    <w:p w:rsidR="00761923" w:rsidRPr="00761923" w:rsidRDefault="00761923" w:rsidP="00761923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ind w:left="360"/>
        <w:contextualSpacing/>
        <w:rPr>
          <w:rFonts w:ascii="Courier New" w:hAnsi="Courier New"/>
          <w:noProof/>
          <w:color w:val="2F5496" w:themeColor="accent5" w:themeShade="BF"/>
        </w:rPr>
      </w:pPr>
      <w:r w:rsidRPr="00761923">
        <w:rPr>
          <w:rFonts w:ascii="Courier New" w:hAnsi="Courier New"/>
          <w:noProof/>
          <w:color w:val="2F5496" w:themeColor="accent5" w:themeShade="BF"/>
        </w:rPr>
        <w:t>SizesAvailable["Small", "Medium", "Large"]</w:t>
      </w:r>
    </w:p>
    <w:p w:rsidR="00761923" w:rsidRPr="00761923" w:rsidRDefault="00761923" w:rsidP="00761923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ind w:left="360"/>
        <w:contextualSpacing/>
        <w:rPr>
          <w:rFonts w:ascii="Courier New" w:hAnsi="Courier New"/>
          <w:noProof/>
          <w:color w:val="2F5496" w:themeColor="accent5" w:themeShade="BF"/>
        </w:rPr>
      </w:pPr>
      <w:r w:rsidRPr="00761923">
        <w:rPr>
          <w:rFonts w:ascii="Courier New" w:hAnsi="Courier New"/>
          <w:noProof/>
          <w:color w:val="2F5496" w:themeColor="accent5" w:themeShade="BF"/>
        </w:rPr>
        <w:t>BasesAvailable["Thick", "Thin"]</w:t>
      </w:r>
    </w:p>
    <w:p w:rsidR="00761923" w:rsidRPr="00761923" w:rsidRDefault="00761923" w:rsidP="00761923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ind w:left="360"/>
        <w:contextualSpacing/>
        <w:rPr>
          <w:rFonts w:ascii="Courier New" w:hAnsi="Courier New"/>
          <w:noProof/>
          <w:color w:val="2F5496" w:themeColor="accent5" w:themeShade="BF"/>
        </w:rPr>
      </w:pPr>
      <w:r w:rsidRPr="00761923">
        <w:rPr>
          <w:rFonts w:ascii="Courier New" w:hAnsi="Courier New"/>
          <w:noProof/>
          <w:color w:val="2F5496" w:themeColor="accent5" w:themeShade="BF"/>
        </w:rPr>
        <w:t>ToppingsAvailable["Pepperoni", "Chicken", "Extra Cheese", "Mushrooms", "Spinach", "Olives"]</w:t>
      </w:r>
    </w:p>
    <w:p w:rsidR="00761923" w:rsidRPr="00761923" w:rsidRDefault="00761923" w:rsidP="00761923"/>
    <w:p w:rsidR="00761923" w:rsidRPr="00761923" w:rsidRDefault="00761923" w:rsidP="00761923">
      <w:pPr>
        <w:numPr>
          <w:ilvl w:val="0"/>
          <w:numId w:val="1"/>
        </w:numPr>
        <w:contextualSpacing/>
      </w:pPr>
      <w:r w:rsidRPr="00761923">
        <w:t xml:space="preserve">Setup </w:t>
      </w:r>
      <w:r w:rsidRPr="00761923">
        <w:rPr>
          <w:b/>
          <w:bCs/>
        </w:rPr>
        <w:t>variable arrays</w:t>
      </w:r>
      <w:r w:rsidRPr="00761923">
        <w:t xml:space="preserve"> for counters</w:t>
      </w:r>
    </w:p>
    <w:p w:rsidR="00761923" w:rsidRPr="00761923" w:rsidRDefault="00761923" w:rsidP="00761923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ind w:left="360"/>
        <w:contextualSpacing/>
        <w:rPr>
          <w:rFonts w:ascii="Courier New" w:hAnsi="Courier New"/>
          <w:noProof/>
          <w:color w:val="2F5496" w:themeColor="accent5" w:themeShade="BF"/>
        </w:rPr>
      </w:pPr>
      <w:r w:rsidRPr="00761923">
        <w:rPr>
          <w:rFonts w:ascii="Courier New" w:hAnsi="Courier New"/>
          <w:noProof/>
          <w:color w:val="2F5496" w:themeColor="accent5" w:themeShade="BF"/>
        </w:rPr>
        <w:t>Sizes[1:3]; TotalSizes[1:3]</w:t>
      </w:r>
    </w:p>
    <w:p w:rsidR="00761923" w:rsidRPr="00761923" w:rsidRDefault="00761923" w:rsidP="00761923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ind w:left="360"/>
        <w:contextualSpacing/>
        <w:rPr>
          <w:rFonts w:ascii="Courier New" w:hAnsi="Courier New"/>
          <w:noProof/>
          <w:color w:val="2F5496" w:themeColor="accent5" w:themeShade="BF"/>
        </w:rPr>
      </w:pPr>
      <w:r w:rsidRPr="00761923">
        <w:rPr>
          <w:rFonts w:ascii="Courier New" w:hAnsi="Courier New"/>
          <w:noProof/>
          <w:color w:val="2F5496" w:themeColor="accent5" w:themeShade="BF"/>
        </w:rPr>
        <w:t>Bases[1:2]; TotalBases[1:2]</w:t>
      </w:r>
    </w:p>
    <w:p w:rsidR="00150CA5" w:rsidRPr="00761923" w:rsidRDefault="00761923" w:rsidP="00150CA5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ind w:left="360"/>
        <w:contextualSpacing/>
        <w:rPr>
          <w:rFonts w:ascii="Courier New" w:hAnsi="Courier New"/>
          <w:noProof/>
          <w:color w:val="2F5496" w:themeColor="accent5" w:themeShade="BF"/>
        </w:rPr>
      </w:pPr>
      <w:r w:rsidRPr="00761923">
        <w:rPr>
          <w:rFonts w:ascii="Courier New" w:hAnsi="Courier New"/>
          <w:noProof/>
          <w:color w:val="2F5496" w:themeColor="accent5" w:themeShade="BF"/>
        </w:rPr>
        <w:t>Toppings[1:6]; TotalToppings[1:6]</w:t>
      </w:r>
    </w:p>
    <w:p w:rsidR="00A05355" w:rsidRDefault="00A05355" w:rsidP="00761923"/>
    <w:p w:rsidR="00A05355" w:rsidRDefault="00150CA5" w:rsidP="00A05355">
      <w:pPr>
        <w:pStyle w:val="ListParagraph"/>
        <w:numPr>
          <w:ilvl w:val="0"/>
          <w:numId w:val="1"/>
        </w:numPr>
      </w:pPr>
      <w:r w:rsidRPr="00150CA5">
        <w:rPr>
          <w:b/>
          <w:bCs/>
        </w:rPr>
        <w:t>Initialize all variable arrays</w:t>
      </w:r>
      <w:r>
        <w:t xml:space="preserve"> to have values 0</w:t>
      </w:r>
    </w:p>
    <w:p w:rsidR="00A05355" w:rsidRPr="00A05355" w:rsidRDefault="00A05355" w:rsidP="00A05355">
      <w:pPr>
        <w:pStyle w:val="Important"/>
        <w:spacing w:after="0"/>
        <w:rPr>
          <w:b/>
          <w:bCs/>
          <w:color w:val="4472C4" w:themeColor="accent5"/>
        </w:rPr>
      </w:pPr>
      <w:r w:rsidRPr="00A05355">
        <w:rPr>
          <w:b/>
          <w:bCs/>
          <w:color w:val="4472C4" w:themeColor="accent5"/>
        </w:rPr>
        <w:t>Update 2.1</w:t>
      </w:r>
    </w:p>
    <w:p w:rsidR="00A05355" w:rsidRDefault="00A05355" w:rsidP="00A05355">
      <w:pPr>
        <w:pStyle w:val="Important"/>
        <w:numPr>
          <w:ilvl w:val="0"/>
          <w:numId w:val="1"/>
        </w:numPr>
      </w:pPr>
      <w:r>
        <w:t>Segment D would be used instead of Segment A.</w:t>
      </w:r>
    </w:p>
    <w:p w:rsidR="00A05355" w:rsidRPr="001A6D3F" w:rsidRDefault="00A05355" w:rsidP="001A6D3F">
      <w:pPr>
        <w:pStyle w:val="TOC1"/>
        <w:spacing w:after="0"/>
        <w:rPr>
          <w:rFonts w:eastAsiaTheme="minorHAnsi" w:cstheme="minorBidi"/>
          <w:lang w:val="en-GB"/>
        </w:rPr>
      </w:pPr>
    </w:p>
    <w:p w:rsidR="00761923" w:rsidRPr="00761923" w:rsidRDefault="00761923" w:rsidP="001A6D3F">
      <w:pPr>
        <w:pStyle w:val="Heading2"/>
        <w:spacing w:before="0"/>
      </w:pPr>
      <w:r w:rsidRPr="00761923">
        <w:t>TASK 1</w:t>
      </w:r>
    </w:p>
    <w:p w:rsidR="00761923" w:rsidRPr="00761923" w:rsidRDefault="00761923" w:rsidP="00761923">
      <w:pPr>
        <w:numPr>
          <w:ilvl w:val="1"/>
          <w:numId w:val="0"/>
        </w:numPr>
        <w:pBdr>
          <w:bottom w:val="single" w:sz="4" w:space="1" w:color="595959" w:themeColor="text1" w:themeTint="A6"/>
        </w:pBdr>
        <w:rPr>
          <w:rFonts w:eastAsiaTheme="minorEastAsia"/>
          <w:color w:val="5A5A5A" w:themeColor="text1" w:themeTint="A5"/>
          <w:spacing w:val="15"/>
        </w:rPr>
      </w:pPr>
      <w:r w:rsidRPr="00761923">
        <w:rPr>
          <w:rFonts w:eastAsiaTheme="minorEastAsia"/>
          <w:color w:val="5A5A5A" w:themeColor="text1" w:themeTint="A5"/>
          <w:spacing w:val="15"/>
        </w:rPr>
        <w:t>Input one validated order</w:t>
      </w:r>
    </w:p>
    <w:p w:rsidR="00E247F1" w:rsidRPr="00E247F1" w:rsidRDefault="00E247F1" w:rsidP="00E247F1">
      <w:pPr>
        <w:pStyle w:val="Pseudocode"/>
        <w:rPr>
          <w:b/>
          <w:bCs/>
          <w:sz w:val="28"/>
          <w:szCs w:val="28"/>
        </w:rPr>
      </w:pPr>
      <w:r w:rsidRPr="00E247F1">
        <w:rPr>
          <w:b/>
          <w:bCs/>
          <w:sz w:val="28"/>
          <w:szCs w:val="28"/>
        </w:rPr>
        <w:t>Standard validation routine</w:t>
      </w:r>
    </w:p>
    <w:p w:rsidR="003F4BF2" w:rsidRDefault="003F4BF2" w:rsidP="00E247F1">
      <w:pPr>
        <w:pStyle w:val="Pseudocode"/>
      </w:pPr>
      <w:r>
        <w:rPr>
          <w:i/>
          <w:iCs/>
        </w:rPr>
        <w:t>Value</w:t>
      </w:r>
      <w:r>
        <w:t xml:space="preserve"> ← ""</w:t>
      </w:r>
    </w:p>
    <w:p w:rsidR="003F4BF2" w:rsidRDefault="003F4BF2" w:rsidP="00E247F1">
      <w:pPr>
        <w:pStyle w:val="Pseudocode"/>
      </w:pPr>
      <w:r>
        <w:t>WHILE (</w:t>
      </w:r>
      <w:r>
        <w:rPr>
          <w:i/>
          <w:iCs/>
        </w:rPr>
        <w:t>Value</w:t>
      </w:r>
      <w:r>
        <w:t xml:space="preserve"> &lt;&gt; "</w:t>
      </w:r>
      <w:r>
        <w:rPr>
          <w:i/>
          <w:iCs/>
        </w:rPr>
        <w:t>Choice</w:t>
      </w:r>
      <w:r>
        <w:t xml:space="preserve">") ... AND ... </w:t>
      </w:r>
      <w:r w:rsidRPr="003F4BF2">
        <w:t>(</w:t>
      </w:r>
      <w:r w:rsidRPr="003F4BF2">
        <w:rPr>
          <w:i/>
          <w:iCs/>
        </w:rPr>
        <w:t>Value</w:t>
      </w:r>
      <w:r w:rsidRPr="003F4BF2">
        <w:t xml:space="preserve"> &lt;&gt; "</w:t>
      </w:r>
      <w:r w:rsidRPr="003F4BF2">
        <w:rPr>
          <w:i/>
          <w:iCs/>
        </w:rPr>
        <w:t>Choice</w:t>
      </w:r>
      <w:r w:rsidRPr="003F4BF2">
        <w:t>")</w:t>
      </w:r>
      <w:r>
        <w:t xml:space="preserve"> DO</w:t>
      </w:r>
    </w:p>
    <w:p w:rsidR="003F4BF2" w:rsidRDefault="003F4BF2" w:rsidP="00E247F1">
      <w:pPr>
        <w:pStyle w:val="Pseudocode"/>
      </w:pPr>
      <w:r>
        <w:tab/>
        <w:t xml:space="preserve">INPUT </w:t>
      </w:r>
      <w:r>
        <w:rPr>
          <w:i/>
          <w:iCs/>
        </w:rPr>
        <w:t>Value</w:t>
      </w:r>
    </w:p>
    <w:p w:rsidR="003F4BF2" w:rsidRDefault="003F4BF2" w:rsidP="00E247F1">
      <w:pPr>
        <w:pStyle w:val="Pseudocode"/>
      </w:pPr>
      <w:r>
        <w:tab/>
        <w:t xml:space="preserve">IF </w:t>
      </w:r>
      <w:r w:rsidRPr="003F4BF2">
        <w:t>(</w:t>
      </w:r>
      <w:r w:rsidRPr="003F4BF2">
        <w:rPr>
          <w:i/>
          <w:iCs/>
        </w:rPr>
        <w:t>Value</w:t>
      </w:r>
      <w:r w:rsidRPr="003F4BF2">
        <w:t xml:space="preserve"> &lt;&gt; "</w:t>
      </w:r>
      <w:r w:rsidRPr="003F4BF2">
        <w:rPr>
          <w:i/>
          <w:iCs/>
        </w:rPr>
        <w:t>Choice</w:t>
      </w:r>
      <w:r w:rsidRPr="003F4BF2">
        <w:t>") ... AND ... (</w:t>
      </w:r>
      <w:r w:rsidRPr="003F4BF2">
        <w:rPr>
          <w:i/>
          <w:iCs/>
        </w:rPr>
        <w:t>Value</w:t>
      </w:r>
      <w:r w:rsidRPr="003F4BF2">
        <w:t xml:space="preserve"> &lt;&gt; "</w:t>
      </w:r>
      <w:r w:rsidRPr="003F4BF2">
        <w:rPr>
          <w:i/>
          <w:iCs/>
        </w:rPr>
        <w:t>Choice</w:t>
      </w:r>
      <w:r w:rsidRPr="003F4BF2">
        <w:t>")</w:t>
      </w:r>
    </w:p>
    <w:p w:rsidR="003F4BF2" w:rsidRDefault="003F4BF2" w:rsidP="00E247F1">
      <w:pPr>
        <w:pStyle w:val="Pseudocode"/>
      </w:pPr>
      <w:r>
        <w:tab/>
      </w:r>
      <w:r>
        <w:tab/>
        <w:t xml:space="preserve">THEN PRINT </w:t>
      </w:r>
      <w:r>
        <w:rPr>
          <w:i/>
          <w:iCs/>
        </w:rPr>
        <w:t>Error Message</w:t>
      </w:r>
    </w:p>
    <w:p w:rsidR="003F4BF2" w:rsidRDefault="003F4BF2" w:rsidP="00E247F1">
      <w:pPr>
        <w:pStyle w:val="Pseudocode"/>
      </w:pPr>
      <w:r>
        <w:tab/>
        <w:t>ENDIF</w:t>
      </w:r>
    </w:p>
    <w:p w:rsidR="003F4BF2" w:rsidRPr="003F4BF2" w:rsidRDefault="003F4BF2" w:rsidP="00E247F1">
      <w:pPr>
        <w:pStyle w:val="Pseudocode"/>
      </w:pPr>
      <w:r>
        <w:t>ENDWHILE</w:t>
      </w:r>
    </w:p>
    <w:p w:rsidR="00761923" w:rsidRPr="00420C6C" w:rsidRDefault="00761923" w:rsidP="00761923">
      <w:pPr>
        <w:numPr>
          <w:ilvl w:val="0"/>
          <w:numId w:val="1"/>
        </w:numPr>
        <w:contextualSpacing/>
      </w:pPr>
      <w:r w:rsidRPr="00761923">
        <w:rPr>
          <w:b/>
          <w:bCs/>
        </w:rPr>
        <w:t>Print</w:t>
      </w:r>
      <w:r w:rsidRPr="00761923">
        <w:t xml:space="preserve"> out the sets of </w:t>
      </w:r>
      <w:r w:rsidRPr="00761923">
        <w:rPr>
          <w:b/>
          <w:bCs/>
        </w:rPr>
        <w:t>options</w:t>
      </w:r>
    </w:p>
    <w:p w:rsidR="008B498C" w:rsidRDefault="008B498C" w:rsidP="00761923">
      <w:pPr>
        <w:numPr>
          <w:ilvl w:val="0"/>
          <w:numId w:val="1"/>
        </w:numPr>
        <w:contextualSpacing/>
      </w:pPr>
      <w:r>
        <w:t xml:space="preserve">Ask the customer to input the </w:t>
      </w:r>
      <w:r w:rsidRPr="008B498C">
        <w:rPr>
          <w:b/>
          <w:bCs/>
        </w:rPr>
        <w:t>size</w:t>
      </w:r>
      <w:r>
        <w:t xml:space="preserve"> of the pizza they would like</w:t>
      </w:r>
    </w:p>
    <w:p w:rsidR="00071417" w:rsidRPr="00071417" w:rsidRDefault="00071417" w:rsidP="00071417">
      <w:pPr>
        <w:pStyle w:val="Important"/>
        <w:spacing w:after="0"/>
        <w:rPr>
          <w:b/>
          <w:bCs/>
          <w:color w:val="4472C4" w:themeColor="accent5"/>
        </w:rPr>
      </w:pPr>
      <w:r w:rsidRPr="00071417">
        <w:rPr>
          <w:b/>
          <w:bCs/>
          <w:color w:val="4472C4" w:themeColor="accent5"/>
        </w:rPr>
        <w:t>Update 2.1</w:t>
      </w:r>
    </w:p>
    <w:p w:rsidR="00071417" w:rsidRDefault="00071417" w:rsidP="00437A9B">
      <w:pPr>
        <w:pStyle w:val="Important"/>
        <w:numPr>
          <w:ilvl w:val="0"/>
          <w:numId w:val="9"/>
        </w:numPr>
        <w:spacing w:after="0"/>
      </w:pPr>
      <w:r>
        <w:t>Flagging system is not to be used in validation</w:t>
      </w:r>
    </w:p>
    <w:p w:rsidR="002A33F9" w:rsidRPr="002A33F9" w:rsidRDefault="002A33F9" w:rsidP="00437A9B">
      <w:pPr>
        <w:pStyle w:val="Important"/>
        <w:numPr>
          <w:ilvl w:val="0"/>
          <w:numId w:val="9"/>
        </w:numPr>
        <w:spacing w:after="0"/>
      </w:pPr>
      <w:r w:rsidRPr="002A33F9">
        <w:rPr>
          <w:rFonts w:ascii="Courier New" w:hAnsi="Courier New" w:cs="Courier New"/>
          <w:i/>
          <w:iCs/>
        </w:rPr>
        <w:t>Count</w:t>
      </w:r>
      <w:r>
        <w:rPr>
          <w:rFonts w:ascii="Courier New" w:hAnsi="Courier New" w:cs="Courier New"/>
          <w:i/>
          <w:iCs/>
        </w:rPr>
        <w:t>ers</w:t>
      </w:r>
      <w:r w:rsidRPr="002A33F9">
        <w:rPr>
          <w:rFonts w:ascii="Courier New" w:hAnsi="Courier New" w:cs="Courier New"/>
        </w:rPr>
        <w:t>[]</w:t>
      </w:r>
      <w:r>
        <w:t xml:space="preserve"> arrays are to be removed</w:t>
      </w:r>
    </w:p>
    <w:p w:rsidR="00071417" w:rsidRPr="00071417" w:rsidRDefault="00071417" w:rsidP="002729C4">
      <w:pPr>
        <w:pStyle w:val="Important"/>
        <w:numPr>
          <w:ilvl w:val="0"/>
          <w:numId w:val="9"/>
        </w:numPr>
      </w:pPr>
      <w:r>
        <w:t>An array is to be used for an order</w:t>
      </w:r>
      <w:r w:rsidR="002729C4">
        <w:t xml:space="preserve"> </w:t>
      </w:r>
      <w:r w:rsidR="002729C4" w:rsidRPr="002729C4">
        <w:rPr>
          <w:rFonts w:ascii="Courier New" w:hAnsi="Courier New" w:cs="Courier New"/>
        </w:rPr>
        <w:t>OrderData[1:3</w:t>
      </w:r>
      <w:r w:rsidR="002729C4">
        <w:rPr>
          <w:rFonts w:ascii="Courier New" w:hAnsi="Courier New" w:cs="Courier New"/>
        </w:rPr>
        <w:t>+</w:t>
      </w:r>
      <m:oMath>
        <m:r>
          <m:rPr>
            <m:sty m:val="bi"/>
          </m:rPr>
          <w:rPr>
            <w:rFonts w:ascii="Cambria Math" w:hAnsi="Cambria Math" w:cs="Courier New"/>
          </w:rPr>
          <m:t>n</m:t>
        </m:r>
      </m:oMath>
      <w:r w:rsidR="002729C4" w:rsidRPr="002729C4">
        <w:rPr>
          <w:rFonts w:ascii="Courier New" w:hAnsi="Courier New" w:cs="Courier New"/>
        </w:rPr>
        <w:t>]</w:t>
      </w:r>
    </w:p>
    <w:p w:rsidR="008B498C" w:rsidRDefault="008B498C" w:rsidP="008B498C">
      <w:pPr>
        <w:numPr>
          <w:ilvl w:val="1"/>
          <w:numId w:val="1"/>
        </w:numPr>
        <w:contextualSpacing/>
      </w:pPr>
      <w:r>
        <w:t xml:space="preserve">Validate the choice using a </w:t>
      </w:r>
      <w:r w:rsidR="00E658FB" w:rsidRPr="00E658FB">
        <w:rPr>
          <w:rFonts w:ascii="Courier New" w:hAnsi="Courier New" w:cs="Courier New"/>
        </w:rPr>
        <w:t>WHILE Loop</w:t>
      </w:r>
    </w:p>
    <w:p w:rsidR="008B498C" w:rsidRDefault="008B498C" w:rsidP="008B498C">
      <w:pPr>
        <w:numPr>
          <w:ilvl w:val="1"/>
          <w:numId w:val="1"/>
        </w:numPr>
        <w:contextualSpacing/>
      </w:pPr>
      <w:r>
        <w:t>As long as the data is invalid</w:t>
      </w:r>
    </w:p>
    <w:p w:rsidR="008B498C" w:rsidRDefault="008B498C" w:rsidP="008B498C">
      <w:pPr>
        <w:numPr>
          <w:ilvl w:val="2"/>
          <w:numId w:val="1"/>
        </w:numPr>
        <w:contextualSpacing/>
      </w:pPr>
      <w:r>
        <w:t xml:space="preserve">Output an </w:t>
      </w:r>
      <w:r w:rsidRPr="008B498C">
        <w:rPr>
          <w:b/>
          <w:bCs/>
        </w:rPr>
        <w:t>error message</w:t>
      </w:r>
    </w:p>
    <w:p w:rsidR="008B498C" w:rsidRDefault="008B498C" w:rsidP="008B498C">
      <w:pPr>
        <w:numPr>
          <w:ilvl w:val="2"/>
          <w:numId w:val="1"/>
        </w:numPr>
        <w:contextualSpacing/>
      </w:pPr>
      <w:r>
        <w:t>Ask the cust</w:t>
      </w:r>
      <w:r w:rsidR="00420C6C">
        <w:t>omer to re-enter the data from the</w:t>
      </w:r>
      <w:r>
        <w:t xml:space="preserve"> list of sizes</w:t>
      </w:r>
    </w:p>
    <w:p w:rsidR="008B498C" w:rsidRDefault="008B498C" w:rsidP="008B498C">
      <w:pPr>
        <w:numPr>
          <w:ilvl w:val="1"/>
          <w:numId w:val="1"/>
        </w:numPr>
        <w:contextualSpacing/>
      </w:pPr>
      <w:r>
        <w:t>If the data is valid, move on</w:t>
      </w:r>
    </w:p>
    <w:p w:rsidR="008B498C" w:rsidRPr="008B498C" w:rsidRDefault="008B498C" w:rsidP="008B498C">
      <w:pPr>
        <w:numPr>
          <w:ilvl w:val="0"/>
          <w:numId w:val="1"/>
        </w:numPr>
        <w:contextualSpacing/>
      </w:pPr>
      <w:r w:rsidRPr="008B498C">
        <w:lastRenderedPageBreak/>
        <w:t xml:space="preserve">Ask the customer to input the </w:t>
      </w:r>
      <w:r w:rsidRPr="008B498C">
        <w:rPr>
          <w:b/>
          <w:bCs/>
        </w:rPr>
        <w:t>base</w:t>
      </w:r>
      <w:r w:rsidRPr="008B498C">
        <w:t xml:space="preserve"> of the pizza they would like</w:t>
      </w:r>
    </w:p>
    <w:p w:rsidR="008B498C" w:rsidRPr="008B498C" w:rsidRDefault="008B498C" w:rsidP="008B498C">
      <w:pPr>
        <w:numPr>
          <w:ilvl w:val="1"/>
          <w:numId w:val="1"/>
        </w:numPr>
        <w:contextualSpacing/>
      </w:pPr>
      <w:r w:rsidRPr="008B498C">
        <w:t xml:space="preserve">Validate the choice using a </w:t>
      </w:r>
      <w:r w:rsidR="00E658FB" w:rsidRPr="00E658FB">
        <w:rPr>
          <w:rFonts w:ascii="Courier New" w:hAnsi="Courier New" w:cs="Courier New"/>
        </w:rPr>
        <w:t>WHILE Loop</w:t>
      </w:r>
    </w:p>
    <w:p w:rsidR="008B498C" w:rsidRPr="008B498C" w:rsidRDefault="008B498C" w:rsidP="008B498C">
      <w:pPr>
        <w:numPr>
          <w:ilvl w:val="1"/>
          <w:numId w:val="1"/>
        </w:numPr>
        <w:contextualSpacing/>
      </w:pPr>
      <w:r w:rsidRPr="008B498C">
        <w:t>As long as the data is invalid</w:t>
      </w:r>
    </w:p>
    <w:p w:rsidR="008B498C" w:rsidRPr="008B498C" w:rsidRDefault="008B498C" w:rsidP="008B498C">
      <w:pPr>
        <w:numPr>
          <w:ilvl w:val="2"/>
          <w:numId w:val="1"/>
        </w:numPr>
        <w:contextualSpacing/>
      </w:pPr>
      <w:r w:rsidRPr="008B498C">
        <w:t xml:space="preserve">Output an </w:t>
      </w:r>
      <w:r w:rsidRPr="008B498C">
        <w:rPr>
          <w:b/>
          <w:bCs/>
        </w:rPr>
        <w:t>error message</w:t>
      </w:r>
    </w:p>
    <w:p w:rsidR="008B498C" w:rsidRDefault="008B498C" w:rsidP="008B498C">
      <w:pPr>
        <w:numPr>
          <w:ilvl w:val="2"/>
          <w:numId w:val="1"/>
        </w:numPr>
        <w:contextualSpacing/>
      </w:pPr>
      <w:r w:rsidRPr="008B498C">
        <w:t xml:space="preserve">Ask the customer to re-enter the data from </w:t>
      </w:r>
      <w:r w:rsidR="00420C6C">
        <w:t>the</w:t>
      </w:r>
      <w:r w:rsidRPr="008B498C">
        <w:t xml:space="preserve"> list of </w:t>
      </w:r>
      <w:r>
        <w:t>bases</w:t>
      </w:r>
    </w:p>
    <w:p w:rsidR="008B498C" w:rsidRDefault="008B498C" w:rsidP="00420C6C">
      <w:pPr>
        <w:numPr>
          <w:ilvl w:val="1"/>
          <w:numId w:val="1"/>
        </w:numPr>
        <w:contextualSpacing/>
      </w:pPr>
      <w:r w:rsidRPr="008B498C">
        <w:t>If the data is valid, move on</w:t>
      </w:r>
    </w:p>
    <w:p w:rsidR="008B498C" w:rsidRDefault="008B498C" w:rsidP="008B498C">
      <w:pPr>
        <w:numPr>
          <w:ilvl w:val="0"/>
          <w:numId w:val="1"/>
        </w:numPr>
        <w:contextualSpacing/>
      </w:pPr>
      <w:r>
        <w:t>Ask the customer to input the number of toppings they would like</w:t>
      </w:r>
    </w:p>
    <w:p w:rsidR="008B498C" w:rsidRPr="00420C6C" w:rsidRDefault="008B498C" w:rsidP="008B498C">
      <w:pPr>
        <w:numPr>
          <w:ilvl w:val="1"/>
          <w:numId w:val="1"/>
        </w:numPr>
        <w:contextualSpacing/>
      </w:pPr>
      <w:r>
        <w:t xml:space="preserve">Validate the choice so that it is </w:t>
      </w:r>
      <w:r>
        <w:rPr>
          <w:b/>
          <w:bCs/>
        </w:rPr>
        <w:t xml:space="preserve">a whole number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E658FB">
        <w:rPr>
          <w:b/>
          <w:bCs/>
        </w:rPr>
        <w:t xml:space="preserve"> where</w:t>
      </w:r>
      <w:r w:rsidR="00E658FB">
        <w:rPr>
          <w:b/>
          <w:bCs/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0 ≤ n ≤ 3</m:t>
        </m:r>
      </m:oMath>
    </w:p>
    <w:p w:rsidR="00420C6C" w:rsidRDefault="00420C6C" w:rsidP="008B498C">
      <w:pPr>
        <w:numPr>
          <w:ilvl w:val="1"/>
          <w:numId w:val="1"/>
        </w:numPr>
        <w:contextualSpacing/>
      </w:pPr>
      <w:r>
        <w:t>As long as the choice is invalid</w:t>
      </w:r>
    </w:p>
    <w:p w:rsidR="00420C6C" w:rsidRDefault="00420C6C" w:rsidP="00420C6C">
      <w:pPr>
        <w:numPr>
          <w:ilvl w:val="2"/>
          <w:numId w:val="1"/>
        </w:numPr>
        <w:contextualSpacing/>
      </w:pPr>
      <w:r>
        <w:t xml:space="preserve">Output an </w:t>
      </w:r>
      <w:r>
        <w:rPr>
          <w:b/>
          <w:bCs/>
        </w:rPr>
        <w:t>error message</w:t>
      </w:r>
    </w:p>
    <w:p w:rsidR="00420C6C" w:rsidRDefault="00420C6C" w:rsidP="00420C6C">
      <w:pPr>
        <w:numPr>
          <w:ilvl w:val="2"/>
          <w:numId w:val="1"/>
        </w:numPr>
        <w:contextualSpacing/>
      </w:pPr>
      <w:r>
        <w:t>Ask the customer to re-enter the data within the range</w:t>
      </w:r>
    </w:p>
    <w:p w:rsidR="008B498C" w:rsidRPr="008B498C" w:rsidRDefault="008B498C" w:rsidP="008B498C">
      <w:pPr>
        <w:numPr>
          <w:ilvl w:val="0"/>
          <w:numId w:val="1"/>
        </w:numPr>
        <w:contextualSpacing/>
      </w:pPr>
      <w:r w:rsidRPr="008B498C">
        <w:t xml:space="preserve">Ask the customer to input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8B498C">
        <w:t xml:space="preserve"> </w:t>
      </w:r>
      <w:r>
        <w:rPr>
          <w:b/>
          <w:bCs/>
        </w:rPr>
        <w:t>toppings</w:t>
      </w:r>
      <w:r w:rsidRPr="008B498C">
        <w:t xml:space="preserve"> of the pizza they would like</w:t>
      </w:r>
      <w:r w:rsidR="00E658FB">
        <w:t xml:space="preserve"> using a </w:t>
      </w:r>
      <w:r w:rsidR="00E658FB" w:rsidRPr="00E658FB">
        <w:rPr>
          <w:rFonts w:ascii="Courier New" w:hAnsi="Courier New" w:cs="Courier New"/>
        </w:rPr>
        <w:t>FOR Loop</w:t>
      </w:r>
    </w:p>
    <w:p w:rsidR="008B498C" w:rsidRPr="008B498C" w:rsidRDefault="008B498C" w:rsidP="008B498C">
      <w:pPr>
        <w:numPr>
          <w:ilvl w:val="1"/>
          <w:numId w:val="1"/>
        </w:numPr>
        <w:contextualSpacing/>
      </w:pPr>
      <w:r w:rsidRPr="008B498C">
        <w:t xml:space="preserve">Validate </w:t>
      </w:r>
      <w:r w:rsidR="00E658FB">
        <w:t>each</w:t>
      </w:r>
      <w:r w:rsidRPr="008B498C">
        <w:t xml:space="preserve"> choice using a </w:t>
      </w:r>
      <w:r w:rsidR="00E658FB" w:rsidRPr="00E658FB">
        <w:rPr>
          <w:rFonts w:ascii="Courier New" w:hAnsi="Courier New" w:cs="Courier New"/>
        </w:rPr>
        <w:t>WHILE Loop</w:t>
      </w:r>
    </w:p>
    <w:p w:rsidR="008B498C" w:rsidRPr="008B498C" w:rsidRDefault="008B498C" w:rsidP="008B498C">
      <w:pPr>
        <w:numPr>
          <w:ilvl w:val="1"/>
          <w:numId w:val="1"/>
        </w:numPr>
        <w:contextualSpacing/>
      </w:pPr>
      <w:r w:rsidRPr="008B498C">
        <w:t>As long as the data is invalid</w:t>
      </w:r>
    </w:p>
    <w:p w:rsidR="008B498C" w:rsidRPr="008B498C" w:rsidRDefault="008B498C" w:rsidP="008B498C">
      <w:pPr>
        <w:numPr>
          <w:ilvl w:val="2"/>
          <w:numId w:val="1"/>
        </w:numPr>
        <w:contextualSpacing/>
      </w:pPr>
      <w:r w:rsidRPr="008B498C">
        <w:t xml:space="preserve">Output an </w:t>
      </w:r>
      <w:r w:rsidRPr="008B498C">
        <w:rPr>
          <w:b/>
          <w:bCs/>
        </w:rPr>
        <w:t>error message</w:t>
      </w:r>
    </w:p>
    <w:p w:rsidR="008B498C" w:rsidRPr="008B498C" w:rsidRDefault="008B498C" w:rsidP="008B498C">
      <w:pPr>
        <w:numPr>
          <w:ilvl w:val="2"/>
          <w:numId w:val="1"/>
        </w:numPr>
        <w:contextualSpacing/>
      </w:pPr>
      <w:r w:rsidRPr="008B498C">
        <w:t xml:space="preserve">Ask the customer to re-enter the data from a list of </w:t>
      </w:r>
      <w:r>
        <w:t>toppings</w:t>
      </w:r>
    </w:p>
    <w:p w:rsidR="008B498C" w:rsidRDefault="008B498C" w:rsidP="00420C6C">
      <w:pPr>
        <w:numPr>
          <w:ilvl w:val="1"/>
          <w:numId w:val="1"/>
        </w:numPr>
        <w:contextualSpacing/>
      </w:pPr>
      <w:r w:rsidRPr="008B498C">
        <w:t>If the data is valid, move on</w:t>
      </w:r>
    </w:p>
    <w:p w:rsidR="003C76E1" w:rsidRPr="003C76E1" w:rsidRDefault="003C76E1" w:rsidP="003C76E1">
      <w:pPr>
        <w:pStyle w:val="Important"/>
        <w:spacing w:after="0"/>
        <w:ind w:left="720"/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>Update 2.1</w:t>
      </w:r>
    </w:p>
    <w:p w:rsidR="003C76E1" w:rsidRDefault="003C76E1" w:rsidP="003C76E1">
      <w:pPr>
        <w:pStyle w:val="Important"/>
        <w:numPr>
          <w:ilvl w:val="1"/>
          <w:numId w:val="1"/>
        </w:numPr>
        <w:rPr>
          <w:rFonts w:ascii="Courier New" w:hAnsi="Courier New" w:cs="Courier New"/>
        </w:rPr>
      </w:pPr>
      <w:r>
        <w:t xml:space="preserve">Store each chosen topping in </w:t>
      </w:r>
      <w:r>
        <w:rPr>
          <w:rFonts w:ascii="Courier New" w:hAnsi="Courier New" w:cs="Courier New"/>
        </w:rPr>
        <w:t>Toppings[]</w:t>
      </w:r>
    </w:p>
    <w:p w:rsidR="003C76E1" w:rsidRPr="003C76E1" w:rsidRDefault="003C76E1" w:rsidP="003C76E1"/>
    <w:p w:rsidR="00761923" w:rsidRPr="00761923" w:rsidRDefault="00761923" w:rsidP="00761923">
      <w:pPr>
        <w:numPr>
          <w:ilvl w:val="0"/>
          <w:numId w:val="1"/>
        </w:numPr>
        <w:contextualSpacing/>
      </w:pPr>
      <w:r w:rsidRPr="00761923">
        <w:t xml:space="preserve">Give customer </w:t>
      </w:r>
      <w:r w:rsidRPr="00761923">
        <w:rPr>
          <w:b/>
          <w:bCs/>
        </w:rPr>
        <w:t>choices</w:t>
      </w:r>
      <w:r w:rsidRPr="00761923">
        <w:t xml:space="preserve"> to</w:t>
      </w:r>
    </w:p>
    <w:p w:rsidR="00761923" w:rsidRPr="00761923" w:rsidRDefault="00761923" w:rsidP="00761923">
      <w:pPr>
        <w:numPr>
          <w:ilvl w:val="1"/>
          <w:numId w:val="1"/>
        </w:numPr>
        <w:contextualSpacing/>
      </w:pPr>
      <w:r w:rsidRPr="00761923">
        <w:t>Confirm the order</w:t>
      </w:r>
    </w:p>
    <w:p w:rsidR="00761923" w:rsidRPr="00761923" w:rsidRDefault="00761923" w:rsidP="00761923">
      <w:pPr>
        <w:numPr>
          <w:ilvl w:val="1"/>
          <w:numId w:val="1"/>
        </w:numPr>
        <w:contextualSpacing/>
      </w:pPr>
      <w:r w:rsidRPr="00761923">
        <w:t>Alter the order</w:t>
      </w:r>
    </w:p>
    <w:p w:rsidR="00761923" w:rsidRPr="00761923" w:rsidRDefault="00761923" w:rsidP="00761923">
      <w:pPr>
        <w:numPr>
          <w:ilvl w:val="1"/>
          <w:numId w:val="1"/>
        </w:numPr>
        <w:contextualSpacing/>
      </w:pPr>
      <w:r w:rsidRPr="00761923">
        <w:t>Not proceed</w:t>
      </w:r>
    </w:p>
    <w:p w:rsidR="00761923" w:rsidRPr="00761923" w:rsidRDefault="00761923" w:rsidP="00761923">
      <w:pPr>
        <w:numPr>
          <w:ilvl w:val="0"/>
          <w:numId w:val="1"/>
        </w:numPr>
        <w:contextualSpacing/>
      </w:pPr>
      <w:r w:rsidRPr="00761923">
        <w:t xml:space="preserve">If the order is </w:t>
      </w:r>
      <w:r w:rsidRPr="00761923">
        <w:rPr>
          <w:b/>
          <w:bCs/>
        </w:rPr>
        <w:t>altered</w:t>
      </w:r>
      <w:r w:rsidRPr="00761923">
        <w:t xml:space="preserve">, </w:t>
      </w:r>
      <w:r w:rsidRPr="00761923">
        <w:rPr>
          <w:b/>
          <w:bCs/>
        </w:rPr>
        <w:t>input the new order</w:t>
      </w:r>
    </w:p>
    <w:p w:rsidR="00761923" w:rsidRPr="00761923" w:rsidRDefault="00761923" w:rsidP="00761923">
      <w:pPr>
        <w:numPr>
          <w:ilvl w:val="0"/>
          <w:numId w:val="1"/>
        </w:numPr>
        <w:contextualSpacing/>
      </w:pPr>
      <w:r w:rsidRPr="00761923">
        <w:t xml:space="preserve">If the customer chooses to </w:t>
      </w:r>
      <w:r w:rsidRPr="00761923">
        <w:rPr>
          <w:b/>
          <w:bCs/>
        </w:rPr>
        <w:t>not proceed</w:t>
      </w:r>
      <w:r w:rsidRPr="00761923">
        <w:t xml:space="preserve">, </w:t>
      </w:r>
      <w:r w:rsidRPr="00761923">
        <w:rPr>
          <w:b/>
          <w:bCs/>
        </w:rPr>
        <w:t>reset the system</w:t>
      </w:r>
    </w:p>
    <w:p w:rsidR="00761923" w:rsidRPr="00761923" w:rsidRDefault="00761923" w:rsidP="00761923">
      <w:pPr>
        <w:numPr>
          <w:ilvl w:val="0"/>
          <w:numId w:val="1"/>
        </w:numPr>
        <w:contextualSpacing/>
      </w:pPr>
      <w:r w:rsidRPr="00761923">
        <w:t xml:space="preserve">If the order is </w:t>
      </w:r>
      <w:r w:rsidRPr="00761923">
        <w:rPr>
          <w:b/>
          <w:bCs/>
        </w:rPr>
        <w:t>confirmed</w:t>
      </w:r>
      <w:r w:rsidRPr="00761923">
        <w:t xml:space="preserve">, </w:t>
      </w:r>
      <w:r w:rsidRPr="00761923">
        <w:rPr>
          <w:b/>
          <w:bCs/>
        </w:rPr>
        <w:t>generate a unique order ID</w:t>
      </w:r>
      <w:r w:rsidRPr="00761923">
        <w:t>.</w:t>
      </w:r>
    </w:p>
    <w:p w:rsidR="00761923" w:rsidRDefault="00761923" w:rsidP="00761923">
      <w:pPr>
        <w:numPr>
          <w:ilvl w:val="0"/>
          <w:numId w:val="1"/>
        </w:numPr>
        <w:contextualSpacing/>
      </w:pPr>
      <w:r w:rsidRPr="00761923">
        <w:rPr>
          <w:b/>
          <w:bCs/>
        </w:rPr>
        <w:t>Output</w:t>
      </w:r>
      <w:r w:rsidR="00C4498F">
        <w:t xml:space="preserve"> the unique ID</w:t>
      </w:r>
    </w:p>
    <w:p w:rsidR="00E658FB" w:rsidRPr="00761923" w:rsidRDefault="00E658FB" w:rsidP="00E658FB">
      <w:pPr>
        <w:numPr>
          <w:ilvl w:val="0"/>
          <w:numId w:val="1"/>
        </w:numPr>
        <w:contextualSpacing/>
      </w:pPr>
      <w:r>
        <w:rPr>
          <w:b/>
          <w:bCs/>
        </w:rPr>
        <w:t>Input</w:t>
      </w:r>
      <w:r>
        <w:t xml:space="preserve"> </w:t>
      </w:r>
      <w:r w:rsidRPr="00E658FB">
        <w:t xml:space="preserve">from the staff </w:t>
      </w:r>
      <w:r>
        <w:t xml:space="preserve">whether any more pizzas are to be ordered </w:t>
      </w:r>
    </w:p>
    <w:p w:rsidR="00761923" w:rsidRDefault="00761923" w:rsidP="00761923">
      <w:pPr>
        <w:numPr>
          <w:ilvl w:val="0"/>
          <w:numId w:val="1"/>
        </w:numPr>
        <w:contextualSpacing/>
      </w:pPr>
      <w:r w:rsidRPr="00761923">
        <w:rPr>
          <w:b/>
          <w:bCs/>
        </w:rPr>
        <w:t>Loop</w:t>
      </w:r>
      <w:r w:rsidRPr="00761923">
        <w:t xml:space="preserve"> the system until no more pizzas are to be ordered.</w:t>
      </w:r>
    </w:p>
    <w:p w:rsidR="00A05355" w:rsidRPr="00761923" w:rsidRDefault="00A05355" w:rsidP="00A05355">
      <w:pPr>
        <w:contextualSpacing/>
      </w:pPr>
    </w:p>
    <w:p w:rsidR="00761923" w:rsidRPr="00761923" w:rsidRDefault="00761923" w:rsidP="00761923">
      <w:pPr>
        <w:keepNext/>
        <w:keepLines/>
        <w:numPr>
          <w:ilvl w:val="1"/>
          <w:numId w:val="0"/>
        </w:numPr>
        <w:spacing w:before="240" w:after="0"/>
        <w:jc w:val="left"/>
        <w:outlineLvl w:val="1"/>
        <w:rPr>
          <w:rFonts w:asciiTheme="majorHAnsi" w:eastAsiaTheme="majorEastAsia" w:hAnsiTheme="majorHAnsi" w:cstheme="majorBidi"/>
          <w:color w:val="4472C4" w:themeColor="accent5"/>
          <w:sz w:val="32"/>
          <w:szCs w:val="32"/>
        </w:rPr>
      </w:pPr>
      <w:r w:rsidRPr="00761923">
        <w:rPr>
          <w:rFonts w:asciiTheme="majorHAnsi" w:eastAsiaTheme="majorEastAsia" w:hAnsiTheme="majorHAnsi" w:cstheme="majorBidi"/>
          <w:color w:val="4472C4" w:themeColor="accent5"/>
          <w:sz w:val="32"/>
          <w:szCs w:val="32"/>
        </w:rPr>
        <w:t>TASK 2</w:t>
      </w:r>
    </w:p>
    <w:p w:rsidR="00761923" w:rsidRPr="00761923" w:rsidRDefault="00761923" w:rsidP="00761923">
      <w:pPr>
        <w:numPr>
          <w:ilvl w:val="1"/>
          <w:numId w:val="0"/>
        </w:numPr>
        <w:pBdr>
          <w:bottom w:val="single" w:sz="4" w:space="1" w:color="595959" w:themeColor="text1" w:themeTint="A6"/>
        </w:pBdr>
        <w:rPr>
          <w:rFonts w:eastAsiaTheme="minorEastAsia"/>
          <w:color w:val="5A5A5A" w:themeColor="text1" w:themeTint="A5"/>
          <w:spacing w:val="15"/>
        </w:rPr>
      </w:pPr>
      <w:r w:rsidRPr="00761923">
        <w:rPr>
          <w:rFonts w:eastAsiaTheme="minorEastAsia"/>
          <w:color w:val="5A5A5A" w:themeColor="text1" w:themeTint="A5"/>
          <w:spacing w:val="15"/>
        </w:rPr>
        <w:t>Record number of pizzas ordered</w:t>
      </w:r>
    </w:p>
    <w:p w:rsidR="00761923" w:rsidRPr="00761923" w:rsidRDefault="00761923" w:rsidP="00761923">
      <w:pPr>
        <w:numPr>
          <w:ilvl w:val="0"/>
          <w:numId w:val="1"/>
        </w:numPr>
        <w:contextualSpacing/>
      </w:pPr>
      <w:r w:rsidRPr="00761923">
        <w:t xml:space="preserve">Increment a counter of </w:t>
      </w:r>
      <w:r w:rsidRPr="00761923">
        <w:rPr>
          <w:b/>
          <w:bCs/>
        </w:rPr>
        <w:t>number of pizzas</w:t>
      </w:r>
      <w:r w:rsidRPr="00761923">
        <w:t xml:space="preserve"> if an order is confirmed</w:t>
      </w:r>
    </w:p>
    <w:p w:rsidR="00761923" w:rsidRPr="00761923" w:rsidRDefault="003C76E1" w:rsidP="00761923">
      <w:pPr>
        <w:numPr>
          <w:ilvl w:val="0"/>
          <w:numId w:val="1"/>
        </w:numPr>
        <w:contextualSpacing/>
      </w:pPr>
      <w:r w:rsidRPr="003C76E1">
        <w:t>Add the value of the</w:t>
      </w:r>
      <w:r>
        <w:rPr>
          <w:rFonts w:ascii="Courier New" w:hAnsi="Courier New" w:cs="Courier New"/>
          <w:color w:val="538135" w:themeColor="accent6" w:themeShade="BF"/>
        </w:rPr>
        <w:t xml:space="preserve"> Counters[]</w:t>
      </w:r>
      <w:r w:rsidRPr="003C76E1">
        <w:t xml:space="preserve"> to </w:t>
      </w:r>
      <w:r w:rsidR="00761923" w:rsidRPr="00761923">
        <w:rPr>
          <w:rFonts w:ascii="Courier New" w:hAnsi="Courier New" w:cs="Courier New"/>
          <w:color w:val="538135" w:themeColor="accent6" w:themeShade="BF"/>
        </w:rPr>
        <w:t>TotalCounters[]</w:t>
      </w:r>
    </w:p>
    <w:p w:rsidR="00A05355" w:rsidRDefault="00761923" w:rsidP="00A05355">
      <w:pPr>
        <w:numPr>
          <w:ilvl w:val="0"/>
          <w:numId w:val="1"/>
        </w:numPr>
        <w:contextualSpacing/>
      </w:pPr>
      <w:r w:rsidRPr="00761923">
        <w:rPr>
          <w:b/>
          <w:bCs/>
        </w:rPr>
        <w:t>Output</w:t>
      </w:r>
      <w:r w:rsidRPr="00761923">
        <w:t xml:space="preserve"> the number of pizzas ordered and the numbers of each option ordered.</w:t>
      </w:r>
    </w:p>
    <w:p w:rsidR="00A05355" w:rsidRDefault="00A05355">
      <w:pPr>
        <w:jc w:val="left"/>
      </w:pPr>
      <w:r>
        <w:br w:type="page"/>
      </w:r>
    </w:p>
    <w:p w:rsidR="00761923" w:rsidRPr="00761923" w:rsidRDefault="00761923" w:rsidP="00761923">
      <w:pPr>
        <w:keepNext/>
        <w:keepLines/>
        <w:numPr>
          <w:ilvl w:val="1"/>
          <w:numId w:val="0"/>
        </w:numPr>
        <w:spacing w:before="240" w:after="0"/>
        <w:jc w:val="left"/>
        <w:outlineLvl w:val="1"/>
        <w:rPr>
          <w:rFonts w:asciiTheme="majorHAnsi" w:eastAsiaTheme="majorEastAsia" w:hAnsiTheme="majorHAnsi" w:cstheme="majorBidi"/>
          <w:color w:val="4472C4" w:themeColor="accent5"/>
          <w:sz w:val="32"/>
          <w:szCs w:val="32"/>
        </w:rPr>
      </w:pPr>
      <w:r w:rsidRPr="00761923">
        <w:rPr>
          <w:rFonts w:asciiTheme="majorHAnsi" w:eastAsiaTheme="majorEastAsia" w:hAnsiTheme="majorHAnsi" w:cstheme="majorBidi"/>
          <w:color w:val="4472C4" w:themeColor="accent5"/>
          <w:sz w:val="32"/>
          <w:szCs w:val="32"/>
        </w:rPr>
        <w:lastRenderedPageBreak/>
        <w:t>TASK 3</w:t>
      </w:r>
    </w:p>
    <w:p w:rsidR="00761923" w:rsidRPr="00761923" w:rsidRDefault="00761923" w:rsidP="00761923">
      <w:pPr>
        <w:numPr>
          <w:ilvl w:val="1"/>
          <w:numId w:val="0"/>
        </w:numPr>
        <w:pBdr>
          <w:bottom w:val="single" w:sz="4" w:space="1" w:color="595959" w:themeColor="text1" w:themeTint="A6"/>
        </w:pBdr>
        <w:rPr>
          <w:rFonts w:eastAsiaTheme="minorEastAsia"/>
          <w:color w:val="5A5A5A" w:themeColor="text1" w:themeTint="A5"/>
          <w:spacing w:val="15"/>
        </w:rPr>
      </w:pPr>
      <w:r w:rsidRPr="00761923">
        <w:rPr>
          <w:rFonts w:eastAsiaTheme="minorEastAsia"/>
          <w:color w:val="5A5A5A" w:themeColor="text1" w:themeTint="A5"/>
          <w:spacing w:val="15"/>
        </w:rPr>
        <w:t>Find the most and least popular toppings</w:t>
      </w:r>
    </w:p>
    <w:p w:rsidR="00E247F1" w:rsidRPr="00E247F1" w:rsidRDefault="00E247F1" w:rsidP="00E247F1">
      <w:pPr>
        <w:pStyle w:val="Pseudocod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Sample routine to find lowest</w:t>
      </w:r>
    </w:p>
    <w:p w:rsidR="00E247F1" w:rsidRDefault="00E247F1" w:rsidP="00E247F1">
      <w:pPr>
        <w:pStyle w:val="Pseudocode"/>
      </w:pPr>
      <w:r>
        <w:t>Lowest ← 1000</w:t>
      </w:r>
    </w:p>
    <w:p w:rsidR="00E247F1" w:rsidRDefault="00E247F1" w:rsidP="00E247F1">
      <w:pPr>
        <w:pStyle w:val="Pseudocode"/>
      </w:pPr>
      <w:r>
        <w:t xml:space="preserve">FOR Count ← 1 TO </w:t>
      </w:r>
      <w:r>
        <w:rPr>
          <w:i/>
          <w:iCs/>
        </w:rPr>
        <w:t>NumberOfChoices</w:t>
      </w:r>
    </w:p>
    <w:p w:rsidR="00E247F1" w:rsidRPr="003F4BF2" w:rsidRDefault="00E247F1" w:rsidP="00E247F1">
      <w:pPr>
        <w:pStyle w:val="Pseudocode"/>
      </w:pPr>
      <w:r>
        <w:tab/>
        <w:t xml:space="preserve">IF </w:t>
      </w:r>
      <w:r w:rsidR="003F4BF2">
        <w:t>(</w:t>
      </w:r>
      <w:r>
        <w:rPr>
          <w:i/>
          <w:iCs/>
        </w:rPr>
        <w:t>TotalCounter</w:t>
      </w:r>
      <w:r>
        <w:t>[Count] &lt; Lowest</w:t>
      </w:r>
      <w:r w:rsidR="003F4BF2">
        <w:t>) AND (</w:t>
      </w:r>
      <w:r w:rsidR="003F4BF2">
        <w:rPr>
          <w:i/>
          <w:iCs/>
        </w:rPr>
        <w:t>TotalCounter</w:t>
      </w:r>
      <w:r w:rsidR="003F4BF2">
        <w:t>[Count] &gt; 0)</w:t>
      </w:r>
    </w:p>
    <w:p w:rsidR="00E247F1" w:rsidRDefault="00E247F1" w:rsidP="00E247F1">
      <w:pPr>
        <w:pStyle w:val="Pseudocode"/>
      </w:pPr>
      <w:r>
        <w:tab/>
      </w:r>
      <w:r>
        <w:tab/>
        <w:t xml:space="preserve">THEN Lowest ← </w:t>
      </w:r>
      <w:r w:rsidR="00150CA5">
        <w:rPr>
          <w:i/>
          <w:iCs/>
        </w:rPr>
        <w:t>TotalCounter</w:t>
      </w:r>
      <w:r>
        <w:t>[Count]</w:t>
      </w:r>
    </w:p>
    <w:p w:rsidR="00E247F1" w:rsidRDefault="00E247F1" w:rsidP="00E247F1">
      <w:pPr>
        <w:pStyle w:val="Pseudocode"/>
      </w:pPr>
      <w:r>
        <w:tab/>
        <w:t>ENDIF</w:t>
      </w:r>
    </w:p>
    <w:p w:rsidR="00E247F1" w:rsidRPr="00E247F1" w:rsidRDefault="00E247F1" w:rsidP="00E247F1">
      <w:pPr>
        <w:pStyle w:val="Pseudocode"/>
      </w:pPr>
      <w:r>
        <w:t>NEXT Count</w:t>
      </w:r>
    </w:p>
    <w:p w:rsidR="00761923" w:rsidRPr="00761923" w:rsidRDefault="00761923" w:rsidP="00761923">
      <w:pPr>
        <w:numPr>
          <w:ilvl w:val="0"/>
          <w:numId w:val="1"/>
        </w:numPr>
        <w:contextualSpacing/>
      </w:pPr>
      <w:r w:rsidRPr="00761923">
        <w:t>Calculate the highest ordered toppings</w:t>
      </w:r>
    </w:p>
    <w:p w:rsidR="00761923" w:rsidRPr="00761923" w:rsidRDefault="00761923" w:rsidP="00761923">
      <w:pPr>
        <w:numPr>
          <w:ilvl w:val="0"/>
          <w:numId w:val="1"/>
        </w:numPr>
        <w:contextualSpacing/>
      </w:pPr>
      <w:r w:rsidRPr="00761923">
        <w:t>Calculate the lowest ordered toppings</w:t>
      </w:r>
    </w:p>
    <w:p w:rsidR="00761923" w:rsidRDefault="00761923" w:rsidP="00761923">
      <w:pPr>
        <w:numPr>
          <w:ilvl w:val="0"/>
          <w:numId w:val="1"/>
        </w:numPr>
        <w:contextualSpacing/>
      </w:pPr>
      <w:r w:rsidRPr="00761923">
        <w:t>Express both values as a percentage of the total orders</w:t>
      </w:r>
    </w:p>
    <w:p w:rsidR="00492E44" w:rsidRPr="00761923" w:rsidRDefault="00492E44" w:rsidP="00492E44">
      <w:pPr>
        <w:contextualSpacing/>
      </w:pPr>
    </w:p>
    <w:p w:rsidR="00761923" w:rsidRPr="00E247F1" w:rsidRDefault="00332D76" w:rsidP="00E247F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Lowest number of toppings</m:t>
              </m:r>
            </m:num>
            <m:den>
              <m:r>
                <w:rPr>
                  <w:rFonts w:ascii="Cambria Math" w:hAnsi="Cambria Math"/>
                </w:rPr>
                <m:t>Total toppings ordered</m:t>
              </m:r>
            </m:den>
          </m:f>
          <m:r>
            <w:rPr>
              <w:rFonts w:ascii="Cambria Math" w:hAnsi="Cambria Math"/>
            </w:rPr>
            <m:t>×100</m:t>
          </m:r>
        </m:oMath>
      </m:oMathPara>
    </w:p>
    <w:p w:rsidR="00E247F1" w:rsidRPr="00150CA5" w:rsidRDefault="00332D76" w:rsidP="00E247F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Highest number of toppings</m:t>
              </m:r>
            </m:num>
            <m:den>
              <m:r>
                <w:rPr>
                  <w:rFonts w:ascii="Cambria Math" w:hAnsi="Cambria Math"/>
                </w:rPr>
                <m:t>Total toppings ordered</m:t>
              </m:r>
            </m:den>
          </m:f>
          <m:r>
            <w:rPr>
              <w:rFonts w:ascii="Cambria Math" w:hAnsi="Cambria Math"/>
            </w:rPr>
            <m:t>×100</m:t>
          </m:r>
        </m:oMath>
      </m:oMathPara>
    </w:p>
    <w:p w:rsidR="00150CA5" w:rsidRDefault="00150CA5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3B1DF2" w:rsidRDefault="00CB6A55" w:rsidP="00CB6A55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Test data</w:t>
      </w:r>
    </w:p>
    <w:p w:rsidR="00CB6A55" w:rsidRDefault="00CB6A55" w:rsidP="00CB6A55"/>
    <w:p w:rsidR="000A01C5" w:rsidRDefault="000A01C5" w:rsidP="000A01C5">
      <w:pPr>
        <w:pStyle w:val="Heading2"/>
      </w:pPr>
      <w:r>
        <w:t>Expected Results</w:t>
      </w:r>
    </w:p>
    <w:tbl>
      <w:tblPr>
        <w:tblStyle w:val="GridTable4-Accent5"/>
        <w:tblW w:w="0" w:type="auto"/>
        <w:tblLook w:val="06A0" w:firstRow="1" w:lastRow="0" w:firstColumn="1" w:lastColumn="0" w:noHBand="1" w:noVBand="1"/>
      </w:tblPr>
      <w:tblGrid>
        <w:gridCol w:w="1413"/>
        <w:gridCol w:w="5081"/>
        <w:gridCol w:w="3248"/>
      </w:tblGrid>
      <w:tr w:rsidR="00CB6A55" w:rsidTr="00C11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6A55" w:rsidRDefault="00CB6A55" w:rsidP="00C11962">
            <w:pPr>
              <w:jc w:val="left"/>
            </w:pPr>
            <w:r>
              <w:t>Type of Data</w:t>
            </w:r>
          </w:p>
        </w:tc>
        <w:tc>
          <w:tcPr>
            <w:tcW w:w="5081" w:type="dxa"/>
          </w:tcPr>
          <w:p w:rsidR="00CB6A55" w:rsidRDefault="00CB6A55" w:rsidP="00C1196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3248" w:type="dxa"/>
          </w:tcPr>
          <w:p w:rsidR="00CB6A55" w:rsidRDefault="00CB6A55" w:rsidP="00C1196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</w:tr>
      <w:tr w:rsidR="006E1161" w:rsidTr="007021E1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6E1161" w:rsidRDefault="006E1161" w:rsidP="00C11962">
            <w:pPr>
              <w:jc w:val="left"/>
            </w:pPr>
            <w:r>
              <w:t>Normal</w:t>
            </w:r>
          </w:p>
        </w:tc>
        <w:tc>
          <w:tcPr>
            <w:tcW w:w="5081" w:type="dxa"/>
          </w:tcPr>
          <w:p w:rsidR="006E1161" w:rsidRDefault="006E1161" w:rsidP="006E11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Medium, Thin, 2, Spinach, </w:t>
            </w:r>
            <w:r w:rsidRPr="006E1161">
              <w:rPr>
                <w:b/>
                <w:bCs/>
              </w:rPr>
              <w:t>Olives</w:t>
            </w:r>
            <w:r>
              <w:t>, Confirm, FALSE</w:t>
            </w:r>
          </w:p>
        </w:tc>
        <w:tc>
          <w:tcPr>
            <w:tcW w:w="3248" w:type="dxa"/>
          </w:tcPr>
          <w:p w:rsidR="006E1161" w:rsidRDefault="006E1161" w:rsidP="00C1196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6E1161" w:rsidTr="006E1161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6E1161" w:rsidRDefault="006E1161" w:rsidP="00C11962">
            <w:pPr>
              <w:jc w:val="left"/>
            </w:pPr>
          </w:p>
        </w:tc>
        <w:tc>
          <w:tcPr>
            <w:tcW w:w="5081" w:type="dxa"/>
          </w:tcPr>
          <w:p w:rsidR="006E1161" w:rsidRPr="006E1161" w:rsidRDefault="006E1161" w:rsidP="006E116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GB"/>
              </w:rPr>
            </w:pPr>
            <w:r w:rsidRPr="006E1161">
              <w:rPr>
                <w:rFonts w:eastAsiaTheme="minorHAnsi"/>
                <w:lang w:val="en-GB"/>
              </w:rPr>
              <w:t xml:space="preserve">Large, Thick, 2, </w:t>
            </w:r>
            <w:r w:rsidRPr="006E1161">
              <w:rPr>
                <w:rFonts w:eastAsiaTheme="minorHAnsi"/>
                <w:b/>
                <w:bCs/>
                <w:lang w:val="en-GB"/>
              </w:rPr>
              <w:t>Olives</w:t>
            </w:r>
            <w:r>
              <w:rPr>
                <w:rFonts w:eastAsiaTheme="minorHAnsi"/>
                <w:lang w:val="en-GB"/>
              </w:rPr>
              <w:t xml:space="preserve">, </w:t>
            </w:r>
            <w:r w:rsidRPr="006E1161">
              <w:rPr>
                <w:rFonts w:eastAsiaTheme="minorHAnsi"/>
                <w:b/>
                <w:bCs/>
                <w:lang w:val="en-GB"/>
              </w:rPr>
              <w:t>Chicken</w:t>
            </w:r>
            <w:r w:rsidRPr="006E1161">
              <w:rPr>
                <w:rFonts w:eastAsiaTheme="minorHAnsi"/>
                <w:lang w:val="en-GB"/>
              </w:rPr>
              <w:t>, Confirm, FALSE</w:t>
            </w:r>
          </w:p>
        </w:tc>
        <w:tc>
          <w:tcPr>
            <w:tcW w:w="3248" w:type="dxa"/>
          </w:tcPr>
          <w:p w:rsidR="006E1161" w:rsidRDefault="006E1161" w:rsidP="00C1196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6E1161" w:rsidTr="006E1161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6E1161" w:rsidRDefault="006E1161" w:rsidP="00C11962">
            <w:pPr>
              <w:jc w:val="left"/>
            </w:pPr>
          </w:p>
        </w:tc>
        <w:tc>
          <w:tcPr>
            <w:tcW w:w="5081" w:type="dxa"/>
          </w:tcPr>
          <w:p w:rsidR="006E1161" w:rsidRDefault="006E1161" w:rsidP="006E11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62">
              <w:t xml:space="preserve">Small, Thin, 2, Spinach, </w:t>
            </w:r>
            <w:r w:rsidRPr="006E1161">
              <w:t>Olives</w:t>
            </w:r>
            <w:r w:rsidRPr="00C11962">
              <w:t xml:space="preserve">, Alter, Medium, Thin, 2, Spinach, </w:t>
            </w:r>
            <w:r w:rsidRPr="006E1161">
              <w:rPr>
                <w:b/>
                <w:bCs/>
              </w:rPr>
              <w:t>Olives</w:t>
            </w:r>
            <w:r w:rsidRPr="00C11962">
              <w:t>, Confirm, TRUE</w:t>
            </w:r>
          </w:p>
        </w:tc>
        <w:tc>
          <w:tcPr>
            <w:tcW w:w="3248" w:type="dxa"/>
          </w:tcPr>
          <w:p w:rsidR="006E1161" w:rsidRDefault="006E1161" w:rsidP="00C1196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6E1161" w:rsidTr="006E1161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6E1161" w:rsidRDefault="006E1161" w:rsidP="00C11962">
            <w:pPr>
              <w:jc w:val="left"/>
            </w:pPr>
          </w:p>
        </w:tc>
        <w:tc>
          <w:tcPr>
            <w:tcW w:w="5081" w:type="dxa"/>
          </w:tcPr>
          <w:p w:rsidR="006E1161" w:rsidRPr="00C11962" w:rsidRDefault="006E1161" w:rsidP="006E11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 DATA]</w:t>
            </w:r>
          </w:p>
        </w:tc>
        <w:tc>
          <w:tcPr>
            <w:tcW w:w="3248" w:type="dxa"/>
          </w:tcPr>
          <w:p w:rsidR="00B93242" w:rsidRDefault="00B93242" w:rsidP="00C1196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  <w:p w:rsidR="006E1161" w:rsidRDefault="006E1161" w:rsidP="00C1196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Olives, 50%</w:t>
            </w:r>
          </w:p>
          <w:p w:rsidR="006E1161" w:rsidRDefault="006E1161" w:rsidP="00C1196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Chicken, 16.6%</w:t>
            </w:r>
          </w:p>
        </w:tc>
      </w:tr>
      <w:tr w:rsidR="007021E1" w:rsidTr="00C11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021E1" w:rsidRDefault="007021E1" w:rsidP="007021E1">
            <w:pPr>
              <w:jc w:val="left"/>
            </w:pPr>
            <w:r>
              <w:t>Boundary</w:t>
            </w:r>
          </w:p>
        </w:tc>
        <w:tc>
          <w:tcPr>
            <w:tcW w:w="5081" w:type="dxa"/>
          </w:tcPr>
          <w:p w:rsidR="007021E1" w:rsidRDefault="007021E1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Large, Thin, 3, Chicken, Pepperoni, </w:t>
            </w:r>
            <w:r w:rsidRPr="006E1161">
              <w:rPr>
                <w:b/>
                <w:bCs/>
              </w:rPr>
              <w:t>Olives</w:t>
            </w:r>
            <w:r>
              <w:t>, Confirm, FALSE</w:t>
            </w:r>
          </w:p>
        </w:tc>
        <w:tc>
          <w:tcPr>
            <w:tcW w:w="3248" w:type="dxa"/>
          </w:tcPr>
          <w:p w:rsidR="007021E1" w:rsidRDefault="007021E1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021E1" w:rsidTr="00C11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021E1" w:rsidRDefault="007021E1" w:rsidP="007021E1">
            <w:pPr>
              <w:jc w:val="left"/>
            </w:pPr>
          </w:p>
        </w:tc>
        <w:tc>
          <w:tcPr>
            <w:tcW w:w="5081" w:type="dxa"/>
          </w:tcPr>
          <w:p w:rsidR="007021E1" w:rsidRPr="006E1161" w:rsidRDefault="007021E1" w:rsidP="007021E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GB"/>
              </w:rPr>
            </w:pPr>
            <w:r w:rsidRPr="006E1161">
              <w:rPr>
                <w:rFonts w:eastAsiaTheme="minorHAnsi"/>
                <w:lang w:val="en-GB"/>
              </w:rPr>
              <w:t xml:space="preserve">Large, Thick, </w:t>
            </w:r>
            <w:r>
              <w:rPr>
                <w:rFonts w:eastAsiaTheme="minorHAnsi"/>
                <w:lang w:val="en-GB"/>
              </w:rPr>
              <w:t>0</w:t>
            </w:r>
            <w:r w:rsidRPr="006E1161">
              <w:rPr>
                <w:rFonts w:eastAsiaTheme="minorHAnsi"/>
                <w:lang w:val="en-GB"/>
              </w:rPr>
              <w:t>, Confirm, FALSE</w:t>
            </w:r>
          </w:p>
        </w:tc>
        <w:tc>
          <w:tcPr>
            <w:tcW w:w="3248" w:type="dxa"/>
          </w:tcPr>
          <w:p w:rsidR="007021E1" w:rsidRDefault="007021E1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021E1" w:rsidTr="00C11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021E1" w:rsidRDefault="007021E1" w:rsidP="007021E1">
            <w:pPr>
              <w:jc w:val="left"/>
            </w:pPr>
          </w:p>
        </w:tc>
        <w:tc>
          <w:tcPr>
            <w:tcW w:w="5081" w:type="dxa"/>
          </w:tcPr>
          <w:p w:rsidR="007021E1" w:rsidRDefault="007021E1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62">
              <w:t xml:space="preserve">Small, Thin, </w:t>
            </w:r>
            <w:r>
              <w:t>3</w:t>
            </w:r>
            <w:r w:rsidRPr="00C11962">
              <w:t xml:space="preserve">, </w:t>
            </w:r>
            <w:r>
              <w:t>Extra Cheese, Mushrooms</w:t>
            </w:r>
            <w:r w:rsidRPr="00C11962">
              <w:t xml:space="preserve">, </w:t>
            </w:r>
            <w:r w:rsidRPr="006E1161">
              <w:t>Olives</w:t>
            </w:r>
            <w:r>
              <w:t>, Alter, Medium, Thin, 3</w:t>
            </w:r>
            <w:r w:rsidRPr="00C11962">
              <w:t xml:space="preserve">, </w:t>
            </w:r>
            <w:r>
              <w:t>Mushrooms, Extra Cheese</w:t>
            </w:r>
            <w:r w:rsidRPr="00C11962">
              <w:t xml:space="preserve">, </w:t>
            </w:r>
            <w:r w:rsidRPr="006E1161">
              <w:rPr>
                <w:b/>
                <w:bCs/>
              </w:rPr>
              <w:t>Olives</w:t>
            </w:r>
            <w:r w:rsidRPr="00C11962">
              <w:t>, Confirm, TRUE</w:t>
            </w:r>
          </w:p>
        </w:tc>
        <w:tc>
          <w:tcPr>
            <w:tcW w:w="3248" w:type="dxa"/>
          </w:tcPr>
          <w:p w:rsidR="007021E1" w:rsidRDefault="007021E1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021E1" w:rsidTr="00C11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021E1" w:rsidRDefault="007021E1" w:rsidP="007021E1">
            <w:pPr>
              <w:jc w:val="left"/>
            </w:pPr>
          </w:p>
        </w:tc>
        <w:tc>
          <w:tcPr>
            <w:tcW w:w="5081" w:type="dxa"/>
          </w:tcPr>
          <w:p w:rsidR="007021E1" w:rsidRPr="00C11962" w:rsidRDefault="007021E1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 DATA]</w:t>
            </w:r>
          </w:p>
        </w:tc>
        <w:tc>
          <w:tcPr>
            <w:tcW w:w="3248" w:type="dxa"/>
          </w:tcPr>
          <w:p w:rsidR="000A01C5" w:rsidRDefault="000A01C5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  <w:p w:rsidR="007021E1" w:rsidRDefault="007021E1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Olives, 33.3%</w:t>
            </w:r>
          </w:p>
          <w:p w:rsidR="007021E1" w:rsidRDefault="004347A5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Pepperoni</w:t>
            </w:r>
            <w:r w:rsidR="007021E1">
              <w:t>, 16.6%</w:t>
            </w:r>
          </w:p>
        </w:tc>
      </w:tr>
      <w:tr w:rsidR="00710152" w:rsidTr="00C11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10152" w:rsidRDefault="00710152" w:rsidP="007021E1">
            <w:pPr>
              <w:jc w:val="left"/>
            </w:pPr>
            <w:r>
              <w:t>Erroneous</w:t>
            </w:r>
          </w:p>
        </w:tc>
        <w:tc>
          <w:tcPr>
            <w:tcW w:w="5081" w:type="dxa"/>
          </w:tcPr>
          <w:p w:rsidR="00710152" w:rsidRDefault="00710152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Tiny, Fat, 6, Meat, Okay, NO</w:t>
            </w:r>
          </w:p>
        </w:tc>
        <w:tc>
          <w:tcPr>
            <w:tcW w:w="3248" w:type="dxa"/>
            <w:vMerge w:val="restart"/>
          </w:tcPr>
          <w:p w:rsidR="00710152" w:rsidRDefault="00710152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[ERRORS]</w:t>
            </w:r>
          </w:p>
        </w:tc>
      </w:tr>
      <w:tr w:rsidR="00710152" w:rsidTr="00C11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10152" w:rsidRDefault="00710152" w:rsidP="007021E1">
            <w:pPr>
              <w:jc w:val="left"/>
            </w:pPr>
          </w:p>
        </w:tc>
        <w:tc>
          <w:tcPr>
            <w:tcW w:w="5081" w:type="dxa"/>
          </w:tcPr>
          <w:p w:rsidR="00710152" w:rsidRDefault="00710152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Huge, 0, Three, Chocolate, Fine, YES</w:t>
            </w:r>
          </w:p>
        </w:tc>
        <w:tc>
          <w:tcPr>
            <w:tcW w:w="3248" w:type="dxa"/>
            <w:vMerge/>
          </w:tcPr>
          <w:p w:rsidR="00710152" w:rsidRDefault="00710152" w:rsidP="007021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A01C5" w:rsidRDefault="000A01C5">
      <w:pPr>
        <w:jc w:val="left"/>
      </w:pPr>
    </w:p>
    <w:p w:rsidR="000A01C5" w:rsidRDefault="000A01C5" w:rsidP="000A01C5">
      <w:pPr>
        <w:pStyle w:val="Heading2"/>
      </w:pPr>
      <w:r>
        <w:t>Actual Results</w:t>
      </w:r>
      <w:r w:rsidR="00B93242">
        <w:t xml:space="preserve"> Version 1</w:t>
      </w:r>
      <w:r w:rsidR="00150CA5">
        <w:t>.0</w:t>
      </w:r>
    </w:p>
    <w:tbl>
      <w:tblPr>
        <w:tblStyle w:val="GridTable4-Accent5"/>
        <w:tblW w:w="0" w:type="auto"/>
        <w:tblLook w:val="06A0" w:firstRow="1" w:lastRow="0" w:firstColumn="1" w:lastColumn="0" w:noHBand="1" w:noVBand="1"/>
      </w:tblPr>
      <w:tblGrid>
        <w:gridCol w:w="1413"/>
        <w:gridCol w:w="5081"/>
        <w:gridCol w:w="3248"/>
      </w:tblGrid>
      <w:tr w:rsidR="000A01C5" w:rsidTr="00535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A01C5" w:rsidRDefault="000A01C5" w:rsidP="005353BF">
            <w:pPr>
              <w:jc w:val="left"/>
            </w:pPr>
            <w:r>
              <w:t>Type of Data</w:t>
            </w:r>
          </w:p>
        </w:tc>
        <w:tc>
          <w:tcPr>
            <w:tcW w:w="5081" w:type="dxa"/>
          </w:tcPr>
          <w:p w:rsidR="000A01C5" w:rsidRDefault="000A01C5" w:rsidP="005353B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3248" w:type="dxa"/>
          </w:tcPr>
          <w:p w:rsidR="000A01C5" w:rsidRDefault="000A01C5" w:rsidP="005353B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</w:tr>
      <w:tr w:rsidR="000A01C5" w:rsidTr="005353BF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0A01C5" w:rsidRDefault="000A01C5" w:rsidP="005353BF">
            <w:pPr>
              <w:jc w:val="left"/>
            </w:pPr>
            <w:r>
              <w:t>Normal</w:t>
            </w:r>
          </w:p>
        </w:tc>
        <w:tc>
          <w:tcPr>
            <w:tcW w:w="5081" w:type="dxa"/>
          </w:tcPr>
          <w:p w:rsid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Medium, Thin, 2, Spinach, </w:t>
            </w:r>
            <w:r w:rsidRPr="006E1161">
              <w:rPr>
                <w:b/>
                <w:bCs/>
              </w:rPr>
              <w:t>Olives</w:t>
            </w:r>
            <w:r>
              <w:t>, Confirm, FALSE</w:t>
            </w:r>
          </w:p>
        </w:tc>
        <w:tc>
          <w:tcPr>
            <w:tcW w:w="3248" w:type="dxa"/>
          </w:tcPr>
          <w:p w:rsidR="000A01C5" w:rsidRP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0A01C5">
              <w:rPr>
                <w:b/>
                <w:bCs/>
                <w:color w:val="00B050"/>
              </w:rPr>
              <w:t>0</w:t>
            </w:r>
          </w:p>
        </w:tc>
      </w:tr>
      <w:tr w:rsidR="000A01C5" w:rsidTr="005353BF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0A01C5" w:rsidRDefault="000A01C5" w:rsidP="005353BF">
            <w:pPr>
              <w:jc w:val="left"/>
            </w:pPr>
          </w:p>
        </w:tc>
        <w:tc>
          <w:tcPr>
            <w:tcW w:w="5081" w:type="dxa"/>
          </w:tcPr>
          <w:p w:rsidR="000A01C5" w:rsidRPr="006E1161" w:rsidRDefault="000A01C5" w:rsidP="005353BF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GB"/>
              </w:rPr>
            </w:pPr>
            <w:r w:rsidRPr="006E1161">
              <w:rPr>
                <w:rFonts w:eastAsiaTheme="minorHAnsi"/>
                <w:lang w:val="en-GB"/>
              </w:rPr>
              <w:t xml:space="preserve">Large, Thick, 2, </w:t>
            </w:r>
            <w:r w:rsidRPr="006E1161">
              <w:rPr>
                <w:rFonts w:eastAsiaTheme="minorHAnsi"/>
                <w:b/>
                <w:bCs/>
                <w:lang w:val="en-GB"/>
              </w:rPr>
              <w:t>Olives</w:t>
            </w:r>
            <w:r>
              <w:rPr>
                <w:rFonts w:eastAsiaTheme="minorHAnsi"/>
                <w:lang w:val="en-GB"/>
              </w:rPr>
              <w:t xml:space="preserve">, </w:t>
            </w:r>
            <w:r w:rsidRPr="006E1161">
              <w:rPr>
                <w:rFonts w:eastAsiaTheme="minorHAnsi"/>
                <w:b/>
                <w:bCs/>
                <w:lang w:val="en-GB"/>
              </w:rPr>
              <w:t>Chicken</w:t>
            </w:r>
            <w:r w:rsidRPr="006E1161">
              <w:rPr>
                <w:rFonts w:eastAsiaTheme="minorHAnsi"/>
                <w:lang w:val="en-GB"/>
              </w:rPr>
              <w:t>, Confirm, FALSE</w:t>
            </w:r>
          </w:p>
        </w:tc>
        <w:tc>
          <w:tcPr>
            <w:tcW w:w="3248" w:type="dxa"/>
          </w:tcPr>
          <w:p w:rsidR="000A01C5" w:rsidRP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0A01C5">
              <w:rPr>
                <w:b/>
                <w:bCs/>
                <w:color w:val="00B050"/>
              </w:rPr>
              <w:t>1</w:t>
            </w:r>
          </w:p>
        </w:tc>
      </w:tr>
      <w:tr w:rsidR="000A01C5" w:rsidTr="005353BF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0A01C5" w:rsidRDefault="000A01C5" w:rsidP="005353BF">
            <w:pPr>
              <w:jc w:val="left"/>
            </w:pPr>
          </w:p>
        </w:tc>
        <w:tc>
          <w:tcPr>
            <w:tcW w:w="5081" w:type="dxa"/>
          </w:tcPr>
          <w:p w:rsid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62">
              <w:t xml:space="preserve">Small, Thin, 2, Spinach, </w:t>
            </w:r>
            <w:r w:rsidRPr="006E1161">
              <w:t>Olives</w:t>
            </w:r>
            <w:r w:rsidRPr="00C11962">
              <w:t xml:space="preserve">, Alter, Medium, Thin, 2, Spinach, </w:t>
            </w:r>
            <w:r w:rsidRPr="006E1161">
              <w:rPr>
                <w:b/>
                <w:bCs/>
              </w:rPr>
              <w:t>Olives</w:t>
            </w:r>
            <w:r w:rsidRPr="00C11962">
              <w:t>, Confirm, TRUE</w:t>
            </w:r>
          </w:p>
        </w:tc>
        <w:tc>
          <w:tcPr>
            <w:tcW w:w="3248" w:type="dxa"/>
          </w:tcPr>
          <w:p w:rsidR="000A01C5" w:rsidRP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0A01C5">
              <w:rPr>
                <w:b/>
                <w:bCs/>
                <w:color w:val="00B050"/>
              </w:rPr>
              <w:t>2</w:t>
            </w:r>
          </w:p>
        </w:tc>
      </w:tr>
      <w:tr w:rsidR="000A01C5" w:rsidTr="005353BF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0A01C5" w:rsidRDefault="000A01C5" w:rsidP="005353BF">
            <w:pPr>
              <w:jc w:val="left"/>
            </w:pPr>
          </w:p>
        </w:tc>
        <w:tc>
          <w:tcPr>
            <w:tcW w:w="5081" w:type="dxa"/>
          </w:tcPr>
          <w:p w:rsidR="000A01C5" w:rsidRPr="00C11962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 DATA]</w:t>
            </w:r>
          </w:p>
        </w:tc>
        <w:tc>
          <w:tcPr>
            <w:tcW w:w="3248" w:type="dxa"/>
          </w:tcPr>
          <w:p w:rsid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3</w:t>
            </w:r>
          </w:p>
          <w:p w:rsidR="000A01C5" w:rsidRP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A01C5">
              <w:rPr>
                <w:b/>
                <w:bCs/>
                <w:color w:val="00B050"/>
              </w:rPr>
              <w:t>Olives</w:t>
            </w:r>
            <w:r w:rsidRPr="000A01C5">
              <w:t xml:space="preserve">, </w:t>
            </w:r>
            <w:r w:rsidRPr="000A01C5">
              <w:rPr>
                <w:b/>
                <w:bCs/>
                <w:color w:val="FF0000"/>
              </w:rPr>
              <w:t>0%</w:t>
            </w:r>
          </w:p>
          <w:p w:rsidR="000A01C5" w:rsidRPr="000A01C5" w:rsidRDefault="000A01C5" w:rsidP="000A01C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A01C5">
              <w:rPr>
                <w:b/>
                <w:bCs/>
                <w:color w:val="FF0000"/>
              </w:rPr>
              <w:t>Pepperoni</w:t>
            </w:r>
            <w:r w:rsidRPr="000A01C5">
              <w:t xml:space="preserve">, </w:t>
            </w:r>
            <w:r>
              <w:rPr>
                <w:b/>
                <w:bCs/>
                <w:color w:val="FF0000"/>
              </w:rPr>
              <w:t>0%</w:t>
            </w:r>
          </w:p>
        </w:tc>
      </w:tr>
      <w:tr w:rsidR="000A01C5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0A01C5" w:rsidRDefault="000A01C5" w:rsidP="005353BF">
            <w:pPr>
              <w:jc w:val="left"/>
            </w:pPr>
            <w:r>
              <w:t>Boundary</w:t>
            </w:r>
          </w:p>
        </w:tc>
        <w:tc>
          <w:tcPr>
            <w:tcW w:w="5081" w:type="dxa"/>
          </w:tcPr>
          <w:p w:rsid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Large, Thin, 3, Chicken, Pepperoni, </w:t>
            </w:r>
            <w:r w:rsidRPr="006E1161">
              <w:rPr>
                <w:b/>
                <w:bCs/>
              </w:rPr>
              <w:t>Olives</w:t>
            </w:r>
            <w:r>
              <w:t>, Confirm, FALSE</w:t>
            </w:r>
          </w:p>
        </w:tc>
        <w:tc>
          <w:tcPr>
            <w:tcW w:w="3248" w:type="dxa"/>
          </w:tcPr>
          <w:p w:rsidR="000A01C5" w:rsidRPr="00B93242" w:rsidRDefault="000A01C5" w:rsidP="000A01C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bCs/>
                <w:color w:val="00B050"/>
                <w:lang w:val="en-GB"/>
              </w:rPr>
            </w:pPr>
            <w:r w:rsidRPr="00B93242">
              <w:rPr>
                <w:rFonts w:eastAsiaTheme="minorHAnsi"/>
                <w:b/>
                <w:bCs/>
                <w:color w:val="00B050"/>
                <w:lang w:val="en-GB"/>
              </w:rPr>
              <w:t>0</w:t>
            </w:r>
          </w:p>
        </w:tc>
      </w:tr>
      <w:tr w:rsidR="000A01C5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0A01C5" w:rsidRDefault="000A01C5" w:rsidP="005353BF">
            <w:pPr>
              <w:jc w:val="left"/>
            </w:pPr>
          </w:p>
        </w:tc>
        <w:tc>
          <w:tcPr>
            <w:tcW w:w="5081" w:type="dxa"/>
          </w:tcPr>
          <w:p w:rsidR="000A01C5" w:rsidRPr="006E1161" w:rsidRDefault="000A01C5" w:rsidP="005353BF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GB"/>
              </w:rPr>
            </w:pPr>
            <w:r w:rsidRPr="006E1161">
              <w:rPr>
                <w:rFonts w:eastAsiaTheme="minorHAnsi"/>
                <w:lang w:val="en-GB"/>
              </w:rPr>
              <w:t xml:space="preserve">Large, Thick, </w:t>
            </w:r>
            <w:r>
              <w:rPr>
                <w:rFonts w:eastAsiaTheme="minorHAnsi"/>
                <w:lang w:val="en-GB"/>
              </w:rPr>
              <w:t>0</w:t>
            </w:r>
            <w:r w:rsidRPr="006E1161">
              <w:rPr>
                <w:rFonts w:eastAsiaTheme="minorHAnsi"/>
                <w:lang w:val="en-GB"/>
              </w:rPr>
              <w:t>, Confirm, FALSE</w:t>
            </w:r>
          </w:p>
        </w:tc>
        <w:tc>
          <w:tcPr>
            <w:tcW w:w="3248" w:type="dxa"/>
          </w:tcPr>
          <w:p w:rsidR="000A01C5" w:rsidRPr="00B93242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B93242">
              <w:rPr>
                <w:b/>
                <w:bCs/>
                <w:color w:val="00B050"/>
              </w:rPr>
              <w:t>1</w:t>
            </w:r>
          </w:p>
        </w:tc>
      </w:tr>
      <w:tr w:rsidR="000A01C5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0A01C5" w:rsidRDefault="000A01C5" w:rsidP="005353BF">
            <w:pPr>
              <w:jc w:val="left"/>
            </w:pPr>
          </w:p>
        </w:tc>
        <w:tc>
          <w:tcPr>
            <w:tcW w:w="5081" w:type="dxa"/>
          </w:tcPr>
          <w:p w:rsid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62">
              <w:t xml:space="preserve">Small, Thin, </w:t>
            </w:r>
            <w:r>
              <w:t>3</w:t>
            </w:r>
            <w:r w:rsidRPr="00C11962">
              <w:t xml:space="preserve">, </w:t>
            </w:r>
            <w:r>
              <w:t>Extra Cheese, Mushrooms</w:t>
            </w:r>
            <w:r w:rsidRPr="00C11962">
              <w:t xml:space="preserve">, </w:t>
            </w:r>
            <w:r w:rsidRPr="006E1161">
              <w:t>Olives</w:t>
            </w:r>
            <w:r>
              <w:t>, Alter, Medium, Thin, 3</w:t>
            </w:r>
            <w:r w:rsidRPr="00C11962">
              <w:t xml:space="preserve">, </w:t>
            </w:r>
            <w:r>
              <w:t>Mushrooms, Extra Cheese</w:t>
            </w:r>
            <w:r w:rsidRPr="00C11962">
              <w:t xml:space="preserve">, </w:t>
            </w:r>
            <w:r w:rsidRPr="006E1161">
              <w:rPr>
                <w:b/>
                <w:bCs/>
              </w:rPr>
              <w:t>Olives</w:t>
            </w:r>
            <w:r w:rsidRPr="00C11962">
              <w:t>, Confirm, TRUE</w:t>
            </w:r>
          </w:p>
        </w:tc>
        <w:tc>
          <w:tcPr>
            <w:tcW w:w="3248" w:type="dxa"/>
          </w:tcPr>
          <w:p w:rsidR="000A01C5" w:rsidRPr="00B93242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B93242">
              <w:rPr>
                <w:b/>
                <w:bCs/>
                <w:color w:val="00B050"/>
              </w:rPr>
              <w:t>2</w:t>
            </w:r>
          </w:p>
        </w:tc>
      </w:tr>
      <w:tr w:rsidR="000A01C5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0A01C5" w:rsidRDefault="000A01C5" w:rsidP="005353BF">
            <w:pPr>
              <w:jc w:val="left"/>
            </w:pPr>
          </w:p>
        </w:tc>
        <w:tc>
          <w:tcPr>
            <w:tcW w:w="5081" w:type="dxa"/>
          </w:tcPr>
          <w:p w:rsidR="000A01C5" w:rsidRPr="00C11962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 DATA]</w:t>
            </w:r>
          </w:p>
        </w:tc>
        <w:tc>
          <w:tcPr>
            <w:tcW w:w="3248" w:type="dxa"/>
          </w:tcPr>
          <w:p w:rsidR="00B93242" w:rsidRDefault="00B93242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3</w:t>
            </w:r>
          </w:p>
          <w:p w:rsid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3242">
              <w:rPr>
                <w:b/>
                <w:bCs/>
                <w:color w:val="00B050"/>
              </w:rPr>
              <w:t>Olives</w:t>
            </w:r>
            <w:r>
              <w:t xml:space="preserve">, </w:t>
            </w:r>
            <w:r w:rsidR="00B93242" w:rsidRPr="00B93242">
              <w:rPr>
                <w:b/>
                <w:bCs/>
                <w:color w:val="FF0000"/>
              </w:rPr>
              <w:t>0</w:t>
            </w:r>
            <w:r w:rsidRPr="00B93242">
              <w:rPr>
                <w:b/>
                <w:bCs/>
                <w:color w:val="FF0000"/>
              </w:rPr>
              <w:t>%</w:t>
            </w:r>
          </w:p>
          <w:p w:rsidR="000A01C5" w:rsidRDefault="00B93242" w:rsidP="00B9324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0ED">
              <w:rPr>
                <w:b/>
                <w:bCs/>
                <w:color w:val="00B050"/>
              </w:rPr>
              <w:t>Pepperoni</w:t>
            </w:r>
            <w:r w:rsidR="000A01C5">
              <w:t xml:space="preserve">, </w:t>
            </w:r>
            <w:r w:rsidRPr="00B93242">
              <w:rPr>
                <w:b/>
                <w:bCs/>
                <w:color w:val="FF0000"/>
              </w:rPr>
              <w:t>0</w:t>
            </w:r>
            <w:r w:rsidR="000A01C5" w:rsidRPr="00B93242">
              <w:rPr>
                <w:b/>
                <w:bCs/>
                <w:color w:val="FF0000"/>
              </w:rPr>
              <w:t>%</w:t>
            </w:r>
          </w:p>
        </w:tc>
      </w:tr>
      <w:tr w:rsidR="000A01C5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0A01C5" w:rsidRDefault="000A01C5" w:rsidP="005353BF">
            <w:pPr>
              <w:jc w:val="left"/>
            </w:pPr>
            <w:r>
              <w:t>Erroneous</w:t>
            </w:r>
          </w:p>
        </w:tc>
        <w:tc>
          <w:tcPr>
            <w:tcW w:w="5081" w:type="dxa"/>
          </w:tcPr>
          <w:p w:rsid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Tiny, Fat, 6, Meat, Okay, NO</w:t>
            </w:r>
          </w:p>
        </w:tc>
        <w:tc>
          <w:tcPr>
            <w:tcW w:w="3248" w:type="dxa"/>
            <w:vMerge w:val="restart"/>
          </w:tcPr>
          <w:p w:rsidR="000A01C5" w:rsidRP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A01C5">
              <w:rPr>
                <w:b/>
                <w:bCs/>
                <w:color w:val="00B050"/>
              </w:rPr>
              <w:t>[ERRORS]</w:t>
            </w:r>
          </w:p>
        </w:tc>
      </w:tr>
      <w:tr w:rsidR="000A01C5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0A01C5" w:rsidRDefault="000A01C5" w:rsidP="005353BF">
            <w:pPr>
              <w:jc w:val="left"/>
            </w:pPr>
          </w:p>
        </w:tc>
        <w:tc>
          <w:tcPr>
            <w:tcW w:w="5081" w:type="dxa"/>
          </w:tcPr>
          <w:p w:rsid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Huge, 0, Three, Chocolate, Fine, YES</w:t>
            </w:r>
          </w:p>
        </w:tc>
        <w:tc>
          <w:tcPr>
            <w:tcW w:w="3248" w:type="dxa"/>
            <w:vMerge/>
          </w:tcPr>
          <w:p w:rsidR="000A01C5" w:rsidRDefault="000A01C5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A01C5" w:rsidRDefault="000A01C5" w:rsidP="00CB6A55"/>
    <w:p w:rsidR="00E270ED" w:rsidRDefault="00150CA5" w:rsidP="00E270ED">
      <w:pPr>
        <w:pStyle w:val="Heading2"/>
      </w:pPr>
      <w:r>
        <w:lastRenderedPageBreak/>
        <w:t>Actual Results Version 1.1</w:t>
      </w:r>
    </w:p>
    <w:tbl>
      <w:tblPr>
        <w:tblStyle w:val="GridTable4-Accent5"/>
        <w:tblW w:w="0" w:type="auto"/>
        <w:tblLook w:val="06A0" w:firstRow="1" w:lastRow="0" w:firstColumn="1" w:lastColumn="0" w:noHBand="1" w:noVBand="1"/>
      </w:tblPr>
      <w:tblGrid>
        <w:gridCol w:w="1413"/>
        <w:gridCol w:w="5081"/>
        <w:gridCol w:w="3248"/>
      </w:tblGrid>
      <w:tr w:rsidR="00E270ED" w:rsidTr="00535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270ED" w:rsidRDefault="00E270ED" w:rsidP="005353BF">
            <w:pPr>
              <w:jc w:val="left"/>
            </w:pPr>
            <w:r>
              <w:t>Type of Data</w:t>
            </w:r>
          </w:p>
        </w:tc>
        <w:tc>
          <w:tcPr>
            <w:tcW w:w="5081" w:type="dxa"/>
          </w:tcPr>
          <w:p w:rsidR="00E270ED" w:rsidRDefault="00E270ED" w:rsidP="005353B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3248" w:type="dxa"/>
          </w:tcPr>
          <w:p w:rsidR="00E270ED" w:rsidRDefault="00E270ED" w:rsidP="005353B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</w:tr>
      <w:tr w:rsidR="00E270ED" w:rsidTr="005353BF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E270ED" w:rsidRDefault="00E270ED" w:rsidP="005353BF">
            <w:pPr>
              <w:jc w:val="left"/>
            </w:pPr>
            <w:r>
              <w:t>Normal</w:t>
            </w:r>
          </w:p>
        </w:tc>
        <w:tc>
          <w:tcPr>
            <w:tcW w:w="5081" w:type="dxa"/>
          </w:tcPr>
          <w:p w:rsid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Medium, Thin, 2, Spinach, </w:t>
            </w:r>
            <w:r w:rsidRPr="006E1161">
              <w:rPr>
                <w:b/>
                <w:bCs/>
              </w:rPr>
              <w:t>Olives</w:t>
            </w:r>
            <w:r>
              <w:t>, Confirm, FALSE</w:t>
            </w:r>
          </w:p>
        </w:tc>
        <w:tc>
          <w:tcPr>
            <w:tcW w:w="3248" w:type="dxa"/>
          </w:tcPr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0</w:t>
            </w:r>
          </w:p>
        </w:tc>
      </w:tr>
      <w:tr w:rsidR="00E270ED" w:rsidTr="005353BF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E270ED" w:rsidRDefault="00E270ED" w:rsidP="005353BF">
            <w:pPr>
              <w:jc w:val="left"/>
            </w:pPr>
          </w:p>
        </w:tc>
        <w:tc>
          <w:tcPr>
            <w:tcW w:w="5081" w:type="dxa"/>
          </w:tcPr>
          <w:p w:rsidR="00E270ED" w:rsidRPr="006E1161" w:rsidRDefault="00E270ED" w:rsidP="005353BF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GB"/>
              </w:rPr>
            </w:pPr>
            <w:r w:rsidRPr="006E1161">
              <w:rPr>
                <w:rFonts w:eastAsiaTheme="minorHAnsi"/>
                <w:lang w:val="en-GB"/>
              </w:rPr>
              <w:t xml:space="preserve">Large, Thick, 2, </w:t>
            </w:r>
            <w:r w:rsidRPr="006E1161">
              <w:rPr>
                <w:rFonts w:eastAsiaTheme="minorHAnsi"/>
                <w:b/>
                <w:bCs/>
                <w:lang w:val="en-GB"/>
              </w:rPr>
              <w:t>Olives</w:t>
            </w:r>
            <w:r>
              <w:rPr>
                <w:rFonts w:eastAsiaTheme="minorHAnsi"/>
                <w:lang w:val="en-GB"/>
              </w:rPr>
              <w:t xml:space="preserve">, </w:t>
            </w:r>
            <w:r w:rsidRPr="006E1161">
              <w:rPr>
                <w:rFonts w:eastAsiaTheme="minorHAnsi"/>
                <w:b/>
                <w:bCs/>
                <w:lang w:val="en-GB"/>
              </w:rPr>
              <w:t>Chicken</w:t>
            </w:r>
            <w:r w:rsidRPr="006E1161">
              <w:rPr>
                <w:rFonts w:eastAsiaTheme="minorHAnsi"/>
                <w:lang w:val="en-GB"/>
              </w:rPr>
              <w:t>, Confirm, FALSE</w:t>
            </w:r>
          </w:p>
        </w:tc>
        <w:tc>
          <w:tcPr>
            <w:tcW w:w="3248" w:type="dxa"/>
          </w:tcPr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1</w:t>
            </w:r>
          </w:p>
        </w:tc>
      </w:tr>
      <w:tr w:rsidR="00E270ED" w:rsidTr="005353BF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E270ED" w:rsidRDefault="00E270ED" w:rsidP="005353BF">
            <w:pPr>
              <w:jc w:val="left"/>
            </w:pPr>
          </w:p>
        </w:tc>
        <w:tc>
          <w:tcPr>
            <w:tcW w:w="5081" w:type="dxa"/>
          </w:tcPr>
          <w:p w:rsid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62">
              <w:t xml:space="preserve">Small, Thin, 2, Spinach, </w:t>
            </w:r>
            <w:r w:rsidRPr="006E1161">
              <w:t>Olives</w:t>
            </w:r>
            <w:r w:rsidRPr="00C11962">
              <w:t xml:space="preserve">, Alter, Medium, Thin, 2, Spinach, </w:t>
            </w:r>
            <w:r w:rsidRPr="006E1161">
              <w:rPr>
                <w:b/>
                <w:bCs/>
              </w:rPr>
              <w:t>Olives</w:t>
            </w:r>
            <w:r w:rsidRPr="00C11962">
              <w:t>, Confirm, TRUE</w:t>
            </w:r>
          </w:p>
        </w:tc>
        <w:tc>
          <w:tcPr>
            <w:tcW w:w="3248" w:type="dxa"/>
          </w:tcPr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2</w:t>
            </w:r>
          </w:p>
        </w:tc>
      </w:tr>
      <w:tr w:rsidR="00E270ED" w:rsidTr="005353BF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E270ED" w:rsidRDefault="00E270ED" w:rsidP="005353BF">
            <w:pPr>
              <w:jc w:val="left"/>
            </w:pPr>
          </w:p>
        </w:tc>
        <w:tc>
          <w:tcPr>
            <w:tcW w:w="5081" w:type="dxa"/>
          </w:tcPr>
          <w:p w:rsidR="00E270ED" w:rsidRPr="00C11962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 DATA]</w:t>
            </w:r>
          </w:p>
        </w:tc>
        <w:tc>
          <w:tcPr>
            <w:tcW w:w="3248" w:type="dxa"/>
          </w:tcPr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3</w:t>
            </w:r>
          </w:p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Olives</w:t>
            </w:r>
            <w:r w:rsidRPr="00E270ED">
              <w:t xml:space="preserve">, </w:t>
            </w:r>
            <w:r w:rsidRPr="00E270ED">
              <w:rPr>
                <w:b/>
                <w:bCs/>
                <w:color w:val="00B050"/>
              </w:rPr>
              <w:t>50%</w:t>
            </w:r>
          </w:p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Chicken</w:t>
            </w:r>
            <w:r w:rsidRPr="00E270ED">
              <w:t xml:space="preserve">, </w:t>
            </w:r>
            <w:r w:rsidRPr="00E270ED">
              <w:rPr>
                <w:b/>
                <w:bCs/>
                <w:color w:val="00B050"/>
              </w:rPr>
              <w:t>16.6%</w:t>
            </w:r>
          </w:p>
        </w:tc>
      </w:tr>
      <w:tr w:rsidR="00E270ED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E270ED" w:rsidRDefault="00E270ED" w:rsidP="005353BF">
            <w:pPr>
              <w:jc w:val="left"/>
            </w:pPr>
            <w:r>
              <w:t>Boundary</w:t>
            </w:r>
          </w:p>
        </w:tc>
        <w:tc>
          <w:tcPr>
            <w:tcW w:w="5081" w:type="dxa"/>
          </w:tcPr>
          <w:p w:rsid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Large, Thin, 3, Chicken, Pepperoni, </w:t>
            </w:r>
            <w:r w:rsidRPr="006E1161">
              <w:rPr>
                <w:b/>
                <w:bCs/>
              </w:rPr>
              <w:t>Olives</w:t>
            </w:r>
            <w:r>
              <w:t>, Confirm, FALSE</w:t>
            </w:r>
          </w:p>
        </w:tc>
        <w:tc>
          <w:tcPr>
            <w:tcW w:w="3248" w:type="dxa"/>
          </w:tcPr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0</w:t>
            </w:r>
          </w:p>
        </w:tc>
      </w:tr>
      <w:tr w:rsidR="00E270ED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E270ED" w:rsidRDefault="00E270ED" w:rsidP="005353BF">
            <w:pPr>
              <w:jc w:val="left"/>
            </w:pPr>
          </w:p>
        </w:tc>
        <w:tc>
          <w:tcPr>
            <w:tcW w:w="5081" w:type="dxa"/>
          </w:tcPr>
          <w:p w:rsidR="00E270ED" w:rsidRPr="006E1161" w:rsidRDefault="00E270ED" w:rsidP="005353BF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GB"/>
              </w:rPr>
            </w:pPr>
            <w:r w:rsidRPr="006E1161">
              <w:rPr>
                <w:rFonts w:eastAsiaTheme="minorHAnsi"/>
                <w:lang w:val="en-GB"/>
              </w:rPr>
              <w:t xml:space="preserve">Large, Thick, </w:t>
            </w:r>
            <w:r>
              <w:rPr>
                <w:rFonts w:eastAsiaTheme="minorHAnsi"/>
                <w:lang w:val="en-GB"/>
              </w:rPr>
              <w:t>0</w:t>
            </w:r>
            <w:r w:rsidRPr="006E1161">
              <w:rPr>
                <w:rFonts w:eastAsiaTheme="minorHAnsi"/>
                <w:lang w:val="en-GB"/>
              </w:rPr>
              <w:t>, Confirm, FALSE</w:t>
            </w:r>
          </w:p>
        </w:tc>
        <w:tc>
          <w:tcPr>
            <w:tcW w:w="3248" w:type="dxa"/>
          </w:tcPr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1</w:t>
            </w:r>
          </w:p>
        </w:tc>
      </w:tr>
      <w:tr w:rsidR="00E270ED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E270ED" w:rsidRDefault="00E270ED" w:rsidP="005353BF">
            <w:pPr>
              <w:jc w:val="left"/>
            </w:pPr>
          </w:p>
        </w:tc>
        <w:tc>
          <w:tcPr>
            <w:tcW w:w="5081" w:type="dxa"/>
          </w:tcPr>
          <w:p w:rsid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62">
              <w:t xml:space="preserve">Small, Thin, </w:t>
            </w:r>
            <w:r>
              <w:t>3</w:t>
            </w:r>
            <w:r w:rsidRPr="00C11962">
              <w:t xml:space="preserve">, </w:t>
            </w:r>
            <w:r>
              <w:t>Extra Cheese, Mushrooms</w:t>
            </w:r>
            <w:r w:rsidRPr="00C11962">
              <w:t xml:space="preserve">, </w:t>
            </w:r>
            <w:r w:rsidRPr="006E1161">
              <w:t>Olives</w:t>
            </w:r>
            <w:r>
              <w:t>, Alter, Medium, Thin, 3</w:t>
            </w:r>
            <w:r w:rsidRPr="00C11962">
              <w:t xml:space="preserve">, </w:t>
            </w:r>
            <w:r>
              <w:t>Mushrooms, Extra Cheese</w:t>
            </w:r>
            <w:r w:rsidRPr="00C11962">
              <w:t xml:space="preserve">, </w:t>
            </w:r>
            <w:r w:rsidRPr="006E1161">
              <w:rPr>
                <w:b/>
                <w:bCs/>
              </w:rPr>
              <w:t>Olives</w:t>
            </w:r>
            <w:r w:rsidRPr="00C11962">
              <w:t>, Confirm, TRUE</w:t>
            </w:r>
          </w:p>
        </w:tc>
        <w:tc>
          <w:tcPr>
            <w:tcW w:w="3248" w:type="dxa"/>
          </w:tcPr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2</w:t>
            </w:r>
          </w:p>
        </w:tc>
      </w:tr>
      <w:tr w:rsidR="00E270ED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E270ED" w:rsidRDefault="00E270ED" w:rsidP="005353BF">
            <w:pPr>
              <w:jc w:val="left"/>
            </w:pPr>
          </w:p>
        </w:tc>
        <w:tc>
          <w:tcPr>
            <w:tcW w:w="5081" w:type="dxa"/>
          </w:tcPr>
          <w:p w:rsidR="00E270ED" w:rsidRPr="00C11962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 DATA]</w:t>
            </w:r>
          </w:p>
        </w:tc>
        <w:tc>
          <w:tcPr>
            <w:tcW w:w="3248" w:type="dxa"/>
          </w:tcPr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3</w:t>
            </w:r>
          </w:p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Olives</w:t>
            </w:r>
            <w:r w:rsidRPr="00E270ED">
              <w:t xml:space="preserve">, </w:t>
            </w:r>
            <w:r w:rsidRPr="00E270ED">
              <w:rPr>
                <w:b/>
                <w:bCs/>
                <w:color w:val="00B050"/>
              </w:rPr>
              <w:t>33.3%</w:t>
            </w:r>
          </w:p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Pepperoni</w:t>
            </w:r>
            <w:r w:rsidRPr="00E270ED">
              <w:t xml:space="preserve">, </w:t>
            </w:r>
            <w:r w:rsidRPr="00E270ED">
              <w:rPr>
                <w:b/>
                <w:bCs/>
                <w:color w:val="00B050"/>
              </w:rPr>
              <w:t>16.6%</w:t>
            </w:r>
          </w:p>
        </w:tc>
      </w:tr>
      <w:tr w:rsidR="00E270ED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E270ED" w:rsidRDefault="00E270ED" w:rsidP="005353BF">
            <w:pPr>
              <w:jc w:val="left"/>
            </w:pPr>
            <w:r>
              <w:t>Erroneous</w:t>
            </w:r>
          </w:p>
        </w:tc>
        <w:tc>
          <w:tcPr>
            <w:tcW w:w="5081" w:type="dxa"/>
          </w:tcPr>
          <w:p w:rsid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Tiny, Fat, 6, Meat, Okay, NO</w:t>
            </w:r>
          </w:p>
        </w:tc>
        <w:tc>
          <w:tcPr>
            <w:tcW w:w="3248" w:type="dxa"/>
            <w:vMerge w:val="restart"/>
          </w:tcPr>
          <w:p w:rsidR="00E270ED" w:rsidRP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[ERRORS]</w:t>
            </w:r>
          </w:p>
        </w:tc>
      </w:tr>
      <w:tr w:rsidR="00E270ED" w:rsidTr="00535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E270ED" w:rsidRDefault="00E270ED" w:rsidP="005353BF">
            <w:pPr>
              <w:jc w:val="left"/>
            </w:pPr>
          </w:p>
        </w:tc>
        <w:tc>
          <w:tcPr>
            <w:tcW w:w="5081" w:type="dxa"/>
          </w:tcPr>
          <w:p w:rsid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Huge, 0, Three, Chocolate, Fine, YES</w:t>
            </w:r>
          </w:p>
        </w:tc>
        <w:tc>
          <w:tcPr>
            <w:tcW w:w="3248" w:type="dxa"/>
            <w:vMerge/>
          </w:tcPr>
          <w:p w:rsidR="00E270ED" w:rsidRDefault="00E270ED" w:rsidP="005353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270ED" w:rsidRDefault="00E270ED" w:rsidP="00E270ED"/>
    <w:p w:rsidR="00150CA5" w:rsidRDefault="00E32780" w:rsidP="00150CA5">
      <w:pPr>
        <w:pStyle w:val="Heading2"/>
      </w:pPr>
      <w:r>
        <w:t>Actual Results Version 2.1</w:t>
      </w:r>
    </w:p>
    <w:tbl>
      <w:tblPr>
        <w:tblStyle w:val="GridTable4-Accent5"/>
        <w:tblW w:w="0" w:type="auto"/>
        <w:tblLook w:val="06A0" w:firstRow="1" w:lastRow="0" w:firstColumn="1" w:lastColumn="0" w:noHBand="1" w:noVBand="1"/>
      </w:tblPr>
      <w:tblGrid>
        <w:gridCol w:w="1413"/>
        <w:gridCol w:w="5081"/>
        <w:gridCol w:w="3248"/>
      </w:tblGrid>
      <w:tr w:rsidR="00150CA5" w:rsidTr="00492E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50CA5" w:rsidRDefault="00150CA5" w:rsidP="00492E44">
            <w:pPr>
              <w:jc w:val="left"/>
            </w:pPr>
            <w:r>
              <w:t>Type of Data</w:t>
            </w:r>
          </w:p>
        </w:tc>
        <w:tc>
          <w:tcPr>
            <w:tcW w:w="5081" w:type="dxa"/>
          </w:tcPr>
          <w:p w:rsidR="00150CA5" w:rsidRDefault="00150CA5" w:rsidP="00492E4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3248" w:type="dxa"/>
          </w:tcPr>
          <w:p w:rsidR="00150CA5" w:rsidRDefault="00150CA5" w:rsidP="00492E4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</w:tr>
      <w:tr w:rsidR="00150CA5" w:rsidTr="00492E44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150CA5" w:rsidRDefault="00150CA5" w:rsidP="00492E44">
            <w:pPr>
              <w:jc w:val="left"/>
            </w:pPr>
            <w:r>
              <w:t>Normal</w:t>
            </w:r>
          </w:p>
        </w:tc>
        <w:tc>
          <w:tcPr>
            <w:tcW w:w="5081" w:type="dxa"/>
          </w:tcPr>
          <w:p w:rsidR="00150CA5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Medium, Thin, 2, Spinach, </w:t>
            </w:r>
            <w:r w:rsidRPr="006E1161">
              <w:rPr>
                <w:b/>
                <w:bCs/>
              </w:rPr>
              <w:t>Olives</w:t>
            </w:r>
            <w:r>
              <w:t>, Confirm, FALSE</w:t>
            </w:r>
          </w:p>
        </w:tc>
        <w:tc>
          <w:tcPr>
            <w:tcW w:w="3248" w:type="dxa"/>
          </w:tcPr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0</w:t>
            </w:r>
          </w:p>
        </w:tc>
      </w:tr>
      <w:tr w:rsidR="00150CA5" w:rsidTr="00492E4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150CA5" w:rsidRDefault="00150CA5" w:rsidP="00492E44">
            <w:pPr>
              <w:jc w:val="left"/>
            </w:pPr>
          </w:p>
        </w:tc>
        <w:tc>
          <w:tcPr>
            <w:tcW w:w="5081" w:type="dxa"/>
          </w:tcPr>
          <w:p w:rsidR="00150CA5" w:rsidRPr="006E1161" w:rsidRDefault="00150CA5" w:rsidP="00492E4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GB"/>
              </w:rPr>
            </w:pPr>
            <w:r w:rsidRPr="006E1161">
              <w:rPr>
                <w:rFonts w:eastAsiaTheme="minorHAnsi"/>
                <w:lang w:val="en-GB"/>
              </w:rPr>
              <w:t xml:space="preserve">Large, Thick, 2, </w:t>
            </w:r>
            <w:r w:rsidRPr="006E1161">
              <w:rPr>
                <w:rFonts w:eastAsiaTheme="minorHAnsi"/>
                <w:b/>
                <w:bCs/>
                <w:lang w:val="en-GB"/>
              </w:rPr>
              <w:t>Olives</w:t>
            </w:r>
            <w:r>
              <w:rPr>
                <w:rFonts w:eastAsiaTheme="minorHAnsi"/>
                <w:lang w:val="en-GB"/>
              </w:rPr>
              <w:t xml:space="preserve">, </w:t>
            </w:r>
            <w:r w:rsidRPr="006E1161">
              <w:rPr>
                <w:rFonts w:eastAsiaTheme="minorHAnsi"/>
                <w:b/>
                <w:bCs/>
                <w:lang w:val="en-GB"/>
              </w:rPr>
              <w:t>Chicken</w:t>
            </w:r>
            <w:r w:rsidRPr="006E1161">
              <w:rPr>
                <w:rFonts w:eastAsiaTheme="minorHAnsi"/>
                <w:lang w:val="en-GB"/>
              </w:rPr>
              <w:t>, Confirm, FALSE</w:t>
            </w:r>
          </w:p>
        </w:tc>
        <w:tc>
          <w:tcPr>
            <w:tcW w:w="3248" w:type="dxa"/>
          </w:tcPr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1</w:t>
            </w:r>
          </w:p>
        </w:tc>
      </w:tr>
      <w:tr w:rsidR="00150CA5" w:rsidTr="00492E44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150CA5" w:rsidRDefault="00150CA5" w:rsidP="00492E44">
            <w:pPr>
              <w:jc w:val="left"/>
            </w:pPr>
          </w:p>
        </w:tc>
        <w:tc>
          <w:tcPr>
            <w:tcW w:w="5081" w:type="dxa"/>
          </w:tcPr>
          <w:p w:rsidR="00150CA5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62">
              <w:t xml:space="preserve">Small, Thin, 2, Spinach, </w:t>
            </w:r>
            <w:r w:rsidRPr="006E1161">
              <w:t>Olives</w:t>
            </w:r>
            <w:r w:rsidRPr="00C11962">
              <w:t xml:space="preserve">, Alter, Medium, Thin, 2, Spinach, </w:t>
            </w:r>
            <w:r w:rsidRPr="006E1161">
              <w:rPr>
                <w:b/>
                <w:bCs/>
              </w:rPr>
              <w:t>Olives</w:t>
            </w:r>
            <w:r w:rsidRPr="00C11962">
              <w:t>, Confirm, TRUE</w:t>
            </w:r>
          </w:p>
        </w:tc>
        <w:tc>
          <w:tcPr>
            <w:tcW w:w="3248" w:type="dxa"/>
          </w:tcPr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2</w:t>
            </w:r>
          </w:p>
        </w:tc>
      </w:tr>
      <w:tr w:rsidR="00150CA5" w:rsidTr="00492E44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150CA5" w:rsidRDefault="00150CA5" w:rsidP="00492E44">
            <w:pPr>
              <w:jc w:val="left"/>
            </w:pPr>
          </w:p>
        </w:tc>
        <w:tc>
          <w:tcPr>
            <w:tcW w:w="5081" w:type="dxa"/>
          </w:tcPr>
          <w:p w:rsidR="00150CA5" w:rsidRPr="00C11962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 DATA]</w:t>
            </w:r>
          </w:p>
        </w:tc>
        <w:tc>
          <w:tcPr>
            <w:tcW w:w="3248" w:type="dxa"/>
          </w:tcPr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3</w:t>
            </w:r>
          </w:p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Olives</w:t>
            </w:r>
            <w:r w:rsidRPr="00E270ED">
              <w:t xml:space="preserve">, </w:t>
            </w:r>
            <w:r w:rsidRPr="00E270ED">
              <w:rPr>
                <w:b/>
                <w:bCs/>
                <w:color w:val="00B050"/>
              </w:rPr>
              <w:t>50%</w:t>
            </w:r>
          </w:p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Chicken</w:t>
            </w:r>
            <w:r w:rsidRPr="00E270ED">
              <w:t xml:space="preserve">, </w:t>
            </w:r>
            <w:r w:rsidRPr="00E270ED">
              <w:rPr>
                <w:b/>
                <w:bCs/>
                <w:color w:val="00B050"/>
              </w:rPr>
              <w:t>16.6%</w:t>
            </w:r>
          </w:p>
        </w:tc>
      </w:tr>
      <w:tr w:rsidR="00150CA5" w:rsidTr="00492E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150CA5" w:rsidRDefault="00150CA5" w:rsidP="00492E44">
            <w:pPr>
              <w:jc w:val="left"/>
            </w:pPr>
            <w:r>
              <w:t>Boundary</w:t>
            </w:r>
          </w:p>
        </w:tc>
        <w:tc>
          <w:tcPr>
            <w:tcW w:w="5081" w:type="dxa"/>
          </w:tcPr>
          <w:p w:rsidR="00150CA5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Large, Thin, 3, Chicken, Pepperoni, </w:t>
            </w:r>
            <w:r w:rsidRPr="006E1161">
              <w:rPr>
                <w:b/>
                <w:bCs/>
              </w:rPr>
              <w:t>Olives</w:t>
            </w:r>
            <w:r>
              <w:t>, Confirm, FALSE</w:t>
            </w:r>
          </w:p>
        </w:tc>
        <w:tc>
          <w:tcPr>
            <w:tcW w:w="3248" w:type="dxa"/>
          </w:tcPr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0</w:t>
            </w:r>
          </w:p>
        </w:tc>
      </w:tr>
      <w:tr w:rsidR="00150CA5" w:rsidTr="00492E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150CA5" w:rsidRDefault="00150CA5" w:rsidP="00492E44">
            <w:pPr>
              <w:jc w:val="left"/>
            </w:pPr>
          </w:p>
        </w:tc>
        <w:tc>
          <w:tcPr>
            <w:tcW w:w="5081" w:type="dxa"/>
          </w:tcPr>
          <w:p w:rsidR="00150CA5" w:rsidRPr="006E1161" w:rsidRDefault="00150CA5" w:rsidP="00492E4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GB"/>
              </w:rPr>
            </w:pPr>
            <w:r w:rsidRPr="006E1161">
              <w:rPr>
                <w:rFonts w:eastAsiaTheme="minorHAnsi"/>
                <w:lang w:val="en-GB"/>
              </w:rPr>
              <w:t xml:space="preserve">Large, Thick, </w:t>
            </w:r>
            <w:r>
              <w:rPr>
                <w:rFonts w:eastAsiaTheme="minorHAnsi"/>
                <w:lang w:val="en-GB"/>
              </w:rPr>
              <w:t>0</w:t>
            </w:r>
            <w:r w:rsidRPr="006E1161">
              <w:rPr>
                <w:rFonts w:eastAsiaTheme="minorHAnsi"/>
                <w:lang w:val="en-GB"/>
              </w:rPr>
              <w:t>, Confirm, FALSE</w:t>
            </w:r>
          </w:p>
        </w:tc>
        <w:tc>
          <w:tcPr>
            <w:tcW w:w="3248" w:type="dxa"/>
          </w:tcPr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1</w:t>
            </w:r>
          </w:p>
        </w:tc>
      </w:tr>
      <w:tr w:rsidR="00150CA5" w:rsidTr="00492E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150CA5" w:rsidRDefault="00150CA5" w:rsidP="00492E44">
            <w:pPr>
              <w:jc w:val="left"/>
            </w:pPr>
          </w:p>
        </w:tc>
        <w:tc>
          <w:tcPr>
            <w:tcW w:w="5081" w:type="dxa"/>
          </w:tcPr>
          <w:p w:rsidR="00150CA5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62">
              <w:t xml:space="preserve">Small, Thin, </w:t>
            </w:r>
            <w:r>
              <w:t>3</w:t>
            </w:r>
            <w:r w:rsidRPr="00C11962">
              <w:t xml:space="preserve">, </w:t>
            </w:r>
            <w:r>
              <w:t>Extra Cheese, Mushrooms</w:t>
            </w:r>
            <w:r w:rsidRPr="00C11962">
              <w:t xml:space="preserve">, </w:t>
            </w:r>
            <w:r w:rsidRPr="006E1161">
              <w:t>Olives</w:t>
            </w:r>
            <w:r>
              <w:t>, Alter, Medium, Thin, 3</w:t>
            </w:r>
            <w:r w:rsidRPr="00C11962">
              <w:t xml:space="preserve">, </w:t>
            </w:r>
            <w:r>
              <w:t>Mushrooms, Extra Cheese</w:t>
            </w:r>
            <w:r w:rsidRPr="00C11962">
              <w:t xml:space="preserve">, </w:t>
            </w:r>
            <w:r w:rsidRPr="006E1161">
              <w:rPr>
                <w:b/>
                <w:bCs/>
              </w:rPr>
              <w:t>Olives</w:t>
            </w:r>
            <w:r w:rsidRPr="00C11962">
              <w:t>, Confirm, TRUE</w:t>
            </w:r>
          </w:p>
        </w:tc>
        <w:tc>
          <w:tcPr>
            <w:tcW w:w="3248" w:type="dxa"/>
          </w:tcPr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2</w:t>
            </w:r>
          </w:p>
        </w:tc>
      </w:tr>
      <w:tr w:rsidR="00150CA5" w:rsidTr="00492E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150CA5" w:rsidRDefault="00150CA5" w:rsidP="00492E44">
            <w:pPr>
              <w:jc w:val="left"/>
            </w:pPr>
          </w:p>
        </w:tc>
        <w:tc>
          <w:tcPr>
            <w:tcW w:w="5081" w:type="dxa"/>
          </w:tcPr>
          <w:p w:rsidR="00150CA5" w:rsidRPr="00C11962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 DATA]</w:t>
            </w:r>
          </w:p>
        </w:tc>
        <w:tc>
          <w:tcPr>
            <w:tcW w:w="3248" w:type="dxa"/>
          </w:tcPr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3</w:t>
            </w:r>
          </w:p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Olives</w:t>
            </w:r>
            <w:r w:rsidRPr="00E270ED">
              <w:t xml:space="preserve">, </w:t>
            </w:r>
            <w:r w:rsidRPr="00E270ED">
              <w:rPr>
                <w:b/>
                <w:bCs/>
                <w:color w:val="00B050"/>
              </w:rPr>
              <w:t>33.3%</w:t>
            </w:r>
          </w:p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Pepperoni</w:t>
            </w:r>
            <w:r w:rsidRPr="00E270ED">
              <w:t xml:space="preserve">, </w:t>
            </w:r>
            <w:r w:rsidRPr="00E270ED">
              <w:rPr>
                <w:b/>
                <w:bCs/>
                <w:color w:val="00B050"/>
              </w:rPr>
              <w:t>16.6%</w:t>
            </w:r>
          </w:p>
        </w:tc>
      </w:tr>
      <w:tr w:rsidR="00150CA5" w:rsidTr="00492E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150CA5" w:rsidRDefault="00150CA5" w:rsidP="00492E44">
            <w:pPr>
              <w:jc w:val="left"/>
            </w:pPr>
            <w:r>
              <w:t>Erroneous</w:t>
            </w:r>
          </w:p>
        </w:tc>
        <w:tc>
          <w:tcPr>
            <w:tcW w:w="5081" w:type="dxa"/>
          </w:tcPr>
          <w:p w:rsidR="00150CA5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Tiny, Fat, 6, Meat, Okay, NO</w:t>
            </w:r>
          </w:p>
        </w:tc>
        <w:tc>
          <w:tcPr>
            <w:tcW w:w="3248" w:type="dxa"/>
            <w:vMerge w:val="restart"/>
          </w:tcPr>
          <w:p w:rsidR="00150CA5" w:rsidRPr="00E270ED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E270ED">
              <w:rPr>
                <w:b/>
                <w:bCs/>
                <w:color w:val="00B050"/>
              </w:rPr>
              <w:t>[ERRORS]</w:t>
            </w:r>
          </w:p>
        </w:tc>
      </w:tr>
      <w:tr w:rsidR="00150CA5" w:rsidTr="00492E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150CA5" w:rsidRDefault="00150CA5" w:rsidP="00492E44">
            <w:pPr>
              <w:jc w:val="left"/>
            </w:pPr>
          </w:p>
        </w:tc>
        <w:tc>
          <w:tcPr>
            <w:tcW w:w="5081" w:type="dxa"/>
          </w:tcPr>
          <w:p w:rsidR="00150CA5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Huge, 0, Three, Chocolate, Fine, YES</w:t>
            </w:r>
          </w:p>
        </w:tc>
        <w:tc>
          <w:tcPr>
            <w:tcW w:w="3248" w:type="dxa"/>
            <w:vMerge/>
          </w:tcPr>
          <w:p w:rsidR="00150CA5" w:rsidRDefault="00150CA5" w:rsidP="00492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50CA5" w:rsidRDefault="00150CA5" w:rsidP="00150CA5"/>
    <w:p w:rsidR="00E270ED" w:rsidRDefault="00E270ED">
      <w:pPr>
        <w:jc w:val="left"/>
      </w:pPr>
      <w:r>
        <w:br w:type="page"/>
      </w:r>
    </w:p>
    <w:p w:rsidR="002B52AD" w:rsidRDefault="002B52AD" w:rsidP="002B52AD">
      <w:pPr>
        <w:pStyle w:val="Heading1"/>
      </w:pPr>
      <w:r>
        <w:lastRenderedPageBreak/>
        <w:t>Problems Encountered</w:t>
      </w:r>
    </w:p>
    <w:p w:rsidR="002B52AD" w:rsidRDefault="002B52AD" w:rsidP="002B52AD"/>
    <w:p w:rsidR="002B52AD" w:rsidRDefault="002B52AD" w:rsidP="002B52AD">
      <w:pPr>
        <w:pStyle w:val="Heading2"/>
      </w:pPr>
      <w:r>
        <w:t>Problem 1</w:t>
      </w:r>
    </w:p>
    <w:p w:rsidR="002B52AD" w:rsidRDefault="002B52AD" w:rsidP="002B52AD">
      <w:r>
        <w:t xml:space="preserve">This problem was discovered after the results </w:t>
      </w:r>
      <w:r>
        <w:rPr>
          <w:b/>
          <w:bCs/>
        </w:rPr>
        <w:t>Actual Results Version 1</w:t>
      </w:r>
      <w:r w:rsidR="00150CA5">
        <w:rPr>
          <w:b/>
          <w:bCs/>
        </w:rPr>
        <w:t>.0</w:t>
      </w:r>
      <w:r>
        <w:t xml:space="preserve"> did not match the expected results.</w:t>
      </w:r>
    </w:p>
    <w:p w:rsidR="002B52AD" w:rsidRDefault="002B52AD" w:rsidP="002B52AD">
      <w:pPr>
        <w:pStyle w:val="Heading4"/>
      </w:pPr>
      <w:r>
        <w:t>First observation</w:t>
      </w:r>
      <w:r w:rsidR="001225B7">
        <w:t>s</w:t>
      </w:r>
    </w:p>
    <w:p w:rsidR="001225B7" w:rsidRPr="00F11510" w:rsidRDefault="001225B7" w:rsidP="009D290B">
      <w:pPr>
        <w:pStyle w:val="ListParagraph"/>
        <w:numPr>
          <w:ilvl w:val="0"/>
          <w:numId w:val="6"/>
        </w:numPr>
        <w:rPr>
          <w:b/>
          <w:bCs/>
        </w:rPr>
      </w:pPr>
      <w:r w:rsidRPr="00F11510">
        <w:rPr>
          <w:b/>
          <w:bCs/>
        </w:rPr>
        <w:t>Normal test data</w:t>
      </w:r>
    </w:p>
    <w:p w:rsidR="002B52AD" w:rsidRDefault="001225B7" w:rsidP="009D290B">
      <w:pPr>
        <w:pStyle w:val="ListParagraph"/>
        <w:numPr>
          <w:ilvl w:val="1"/>
          <w:numId w:val="6"/>
        </w:numPr>
      </w:pPr>
      <w:r>
        <w:t xml:space="preserve">The </w:t>
      </w:r>
      <w:r w:rsidR="002B52AD">
        <w:t xml:space="preserve">percentage of sales accounted by the most popular topping is reported </w:t>
      </w:r>
      <w:r w:rsidR="002B52AD" w:rsidRPr="00F11510">
        <w:rPr>
          <w:b/>
          <w:bCs/>
        </w:rPr>
        <w:t>0%</w:t>
      </w:r>
    </w:p>
    <w:p w:rsidR="002B52AD" w:rsidRDefault="001225B7" w:rsidP="009D290B">
      <w:pPr>
        <w:pStyle w:val="ListParagraph"/>
        <w:numPr>
          <w:ilvl w:val="1"/>
          <w:numId w:val="6"/>
        </w:numPr>
      </w:pPr>
      <w:r>
        <w:t xml:space="preserve">The </w:t>
      </w:r>
      <w:r w:rsidR="002B52AD">
        <w:t>least popular topping is reported</w:t>
      </w:r>
      <w:r>
        <w:t xml:space="preserve"> </w:t>
      </w:r>
      <w:r w:rsidRPr="00F11510">
        <w:rPr>
          <w:b/>
          <w:bCs/>
        </w:rPr>
        <w:t>Pepperoni</w:t>
      </w:r>
    </w:p>
    <w:p w:rsidR="001225B7" w:rsidRPr="001225B7" w:rsidRDefault="001225B7" w:rsidP="009D290B">
      <w:pPr>
        <w:pStyle w:val="ListParagraph"/>
        <w:numPr>
          <w:ilvl w:val="1"/>
          <w:numId w:val="6"/>
        </w:numPr>
      </w:pPr>
      <w:r w:rsidRPr="001225B7">
        <w:t xml:space="preserve">The percentage of sales accounted by the </w:t>
      </w:r>
      <w:r>
        <w:t xml:space="preserve">least </w:t>
      </w:r>
      <w:r w:rsidRPr="001225B7">
        <w:t xml:space="preserve">popular topping is reported </w:t>
      </w:r>
      <w:r w:rsidRPr="00F11510">
        <w:rPr>
          <w:b/>
          <w:bCs/>
        </w:rPr>
        <w:t>0%</w:t>
      </w:r>
    </w:p>
    <w:p w:rsidR="001225B7" w:rsidRPr="00F11510" w:rsidRDefault="001225B7" w:rsidP="009D290B">
      <w:pPr>
        <w:pStyle w:val="ListParagraph"/>
        <w:numPr>
          <w:ilvl w:val="0"/>
          <w:numId w:val="6"/>
        </w:numPr>
        <w:rPr>
          <w:b/>
          <w:bCs/>
        </w:rPr>
      </w:pPr>
      <w:r w:rsidRPr="00F11510">
        <w:rPr>
          <w:b/>
          <w:bCs/>
        </w:rPr>
        <w:t>Boundary test data</w:t>
      </w:r>
    </w:p>
    <w:p w:rsidR="001225B7" w:rsidRDefault="001225B7" w:rsidP="009D290B">
      <w:pPr>
        <w:pStyle w:val="ListParagraph"/>
        <w:numPr>
          <w:ilvl w:val="1"/>
          <w:numId w:val="6"/>
        </w:numPr>
      </w:pPr>
      <w:r>
        <w:t xml:space="preserve">The percentage of sales accounted by the most popular topping is reported </w:t>
      </w:r>
      <w:r w:rsidRPr="00F11510">
        <w:rPr>
          <w:b/>
          <w:bCs/>
        </w:rPr>
        <w:t>0%</w:t>
      </w:r>
    </w:p>
    <w:p w:rsidR="001225B7" w:rsidRDefault="001225B7" w:rsidP="009D290B">
      <w:pPr>
        <w:pStyle w:val="ListParagraph"/>
        <w:numPr>
          <w:ilvl w:val="1"/>
          <w:numId w:val="6"/>
        </w:numPr>
      </w:pPr>
      <w:r>
        <w:t xml:space="preserve">The least popular topping is reported </w:t>
      </w:r>
      <w:r w:rsidRPr="00F11510">
        <w:rPr>
          <w:b/>
          <w:bCs/>
        </w:rPr>
        <w:t>Pepperoni</w:t>
      </w:r>
    </w:p>
    <w:p w:rsidR="001225B7" w:rsidRPr="001225B7" w:rsidRDefault="001225B7" w:rsidP="009D290B">
      <w:pPr>
        <w:pStyle w:val="ListParagraph"/>
        <w:numPr>
          <w:ilvl w:val="1"/>
          <w:numId w:val="6"/>
        </w:numPr>
      </w:pPr>
      <w:r>
        <w:t xml:space="preserve">The percentage of sales accounted by the least popular topping is reported </w:t>
      </w:r>
      <w:r w:rsidRPr="00F11510">
        <w:rPr>
          <w:b/>
          <w:bCs/>
        </w:rPr>
        <w:t>0%</w:t>
      </w:r>
    </w:p>
    <w:p w:rsidR="001225B7" w:rsidRDefault="001225B7" w:rsidP="001225B7">
      <w:pPr>
        <w:pStyle w:val="Heading4"/>
      </w:pPr>
      <w:r>
        <w:t>Conclusions</w:t>
      </w:r>
    </w:p>
    <w:p w:rsidR="00882267" w:rsidRDefault="001225B7" w:rsidP="001225B7">
      <w:r>
        <w:t xml:space="preserve">The data required from </w:t>
      </w:r>
      <w:r>
        <w:rPr>
          <w:b/>
          <w:bCs/>
        </w:rPr>
        <w:t>TASK 3</w:t>
      </w:r>
      <w:r>
        <w:t xml:space="preserve"> is wrong/incomplete.</w:t>
      </w:r>
    </w:p>
    <w:p w:rsidR="00882267" w:rsidRDefault="001225B7" w:rsidP="009D290B">
      <w:pPr>
        <w:pStyle w:val="ListParagraph"/>
        <w:numPr>
          <w:ilvl w:val="0"/>
          <w:numId w:val="1"/>
        </w:numPr>
      </w:pPr>
      <w:r>
        <w:t xml:space="preserve">It appears that the program blindly classifies </w:t>
      </w:r>
      <w:r w:rsidRPr="00882267">
        <w:rPr>
          <w:b/>
          <w:bCs/>
        </w:rPr>
        <w:t>Pepperoni</w:t>
      </w:r>
      <w:r>
        <w:t xml:space="preserve"> as the </w:t>
      </w:r>
      <w:r w:rsidR="00882267">
        <w:t>least popular topping.</w:t>
      </w:r>
    </w:p>
    <w:p w:rsidR="001225B7" w:rsidRDefault="001225B7" w:rsidP="009D290B">
      <w:pPr>
        <w:pStyle w:val="ListParagraph"/>
        <w:numPr>
          <w:ilvl w:val="0"/>
          <w:numId w:val="1"/>
        </w:numPr>
      </w:pPr>
      <w:r>
        <w:t xml:space="preserve">It also seems that the percentage of sales accounted by both, the least popular topping and the most popular topping, is either calculated </w:t>
      </w:r>
      <w:r w:rsidRPr="00882267">
        <w:rPr>
          <w:b/>
          <w:bCs/>
        </w:rPr>
        <w:t>0%</w:t>
      </w:r>
      <w:r>
        <w:t xml:space="preserve"> or not calculated at all.</w:t>
      </w:r>
    </w:p>
    <w:p w:rsidR="00F11510" w:rsidRDefault="00F11510" w:rsidP="00F11510"/>
    <w:p w:rsidR="00F11510" w:rsidRDefault="00F11510" w:rsidP="00F11510">
      <w:pPr>
        <w:pStyle w:val="Heading1"/>
      </w:pPr>
      <w:r>
        <w:t>Resolution of the Problems</w:t>
      </w:r>
    </w:p>
    <w:p w:rsidR="00F11510" w:rsidRDefault="00F11510" w:rsidP="00F11510"/>
    <w:p w:rsidR="00F11510" w:rsidRDefault="00F11510" w:rsidP="00F11510">
      <w:pPr>
        <w:pStyle w:val="Heading2"/>
      </w:pPr>
      <w:r>
        <w:t>Problem 1</w:t>
      </w:r>
    </w:p>
    <w:p w:rsidR="00150CA5" w:rsidRDefault="00150CA5" w:rsidP="00F11510">
      <w:r>
        <w:t xml:space="preserve">The problem was resolved when the results of </w:t>
      </w:r>
      <w:r>
        <w:rPr>
          <w:b/>
          <w:bCs/>
        </w:rPr>
        <w:t>Actual Data Version 1.</w:t>
      </w:r>
      <w:r w:rsidRPr="00150CA5">
        <w:t>1</w:t>
      </w:r>
      <w:r>
        <w:t xml:space="preserve"> matched the expected results.</w:t>
      </w:r>
    </w:p>
    <w:p w:rsidR="00F11510" w:rsidRPr="00F11510" w:rsidRDefault="00F11510" w:rsidP="00F11510">
      <w:r w:rsidRPr="00150CA5">
        <w:t>The</w:t>
      </w:r>
      <w:r>
        <w:t xml:space="preserve"> problem appears to be with the arrays involved calculations of </w:t>
      </w:r>
      <w:r>
        <w:rPr>
          <w:b/>
          <w:bCs/>
        </w:rPr>
        <w:t>TASK 3</w:t>
      </w:r>
      <w:r>
        <w:t>.</w:t>
      </w:r>
    </w:p>
    <w:p w:rsidR="00F11510" w:rsidRDefault="00F11510" w:rsidP="00F11510">
      <w:pPr>
        <w:pStyle w:val="Heading4"/>
      </w:pPr>
      <w:r>
        <w:t>Diagnosis</w:t>
      </w:r>
    </w:p>
    <w:p w:rsidR="00F11510" w:rsidRDefault="004347A5" w:rsidP="009D290B">
      <w:pPr>
        <w:pStyle w:val="ListParagraph"/>
        <w:numPr>
          <w:ilvl w:val="0"/>
          <w:numId w:val="1"/>
        </w:numPr>
      </w:pPr>
      <w:r>
        <w:t xml:space="preserve">The </w:t>
      </w:r>
      <w:r w:rsidRPr="00827C5B">
        <w:rPr>
          <w:rFonts w:ascii="Courier New" w:hAnsi="Courier New" w:cs="Courier New"/>
          <w:color w:val="538135" w:themeColor="accent6" w:themeShade="BF"/>
        </w:rPr>
        <w:t>TotalCount[]</w:t>
      </w:r>
      <w:r>
        <w:t xml:space="preserve"> arrays were not initialized with values 0</w:t>
      </w:r>
    </w:p>
    <w:p w:rsidR="004347A5" w:rsidRDefault="004347A5" w:rsidP="009D290B">
      <w:pPr>
        <w:pStyle w:val="ListParagraph"/>
        <w:numPr>
          <w:ilvl w:val="0"/>
          <w:numId w:val="1"/>
        </w:numPr>
      </w:pPr>
      <w:r>
        <w:t>When checking for the least popular toppings, even the ones not sold at all [</w:t>
      </w:r>
      <w:r w:rsidRPr="00827C5B">
        <w:rPr>
          <w:rFonts w:ascii="Courier New" w:hAnsi="Courier New" w:cs="Courier New"/>
          <w:color w:val="538135" w:themeColor="accent6" w:themeShade="BF"/>
        </w:rPr>
        <w:t>TotalCount[i] = 0</w:t>
      </w:r>
      <w:r>
        <w:t>] were being counted.</w:t>
      </w:r>
    </w:p>
    <w:p w:rsidR="004347A5" w:rsidRDefault="004347A5" w:rsidP="004347A5">
      <w:pPr>
        <w:pStyle w:val="Heading4"/>
      </w:pPr>
      <w:r>
        <w:t>Fix</w:t>
      </w:r>
    </w:p>
    <w:p w:rsidR="004347A5" w:rsidRDefault="004347A5" w:rsidP="009D290B">
      <w:pPr>
        <w:pStyle w:val="ListParagraph"/>
        <w:numPr>
          <w:ilvl w:val="0"/>
          <w:numId w:val="1"/>
        </w:numPr>
      </w:pPr>
      <w:r>
        <w:t xml:space="preserve">The </w:t>
      </w:r>
      <w:proofErr w:type="gramStart"/>
      <w:r w:rsidRPr="00827C5B">
        <w:rPr>
          <w:rFonts w:ascii="Courier New" w:hAnsi="Courier New" w:cs="Courier New"/>
          <w:color w:val="538135" w:themeColor="accent6" w:themeShade="BF"/>
        </w:rPr>
        <w:t>TotalCount[</w:t>
      </w:r>
      <w:proofErr w:type="gramEnd"/>
      <w:r w:rsidRPr="00827C5B">
        <w:rPr>
          <w:rFonts w:ascii="Courier New" w:hAnsi="Courier New" w:cs="Courier New"/>
          <w:color w:val="538135" w:themeColor="accent6" w:themeShade="BF"/>
        </w:rPr>
        <w:t>]</w:t>
      </w:r>
      <w:r>
        <w:t xml:space="preserve"> arrays have been initialized with values 0 using </w:t>
      </w:r>
      <w:r w:rsidRPr="00827C5B">
        <w:rPr>
          <w:rFonts w:ascii="Courier New" w:hAnsi="Courier New" w:cs="Courier New"/>
        </w:rPr>
        <w:t>FOR loops</w:t>
      </w:r>
      <w:r>
        <w:t>.</w:t>
      </w:r>
    </w:p>
    <w:p w:rsidR="004347A5" w:rsidRDefault="004347A5" w:rsidP="009D290B">
      <w:pPr>
        <w:pStyle w:val="ListParagraph"/>
        <w:numPr>
          <w:ilvl w:val="0"/>
          <w:numId w:val="1"/>
        </w:numPr>
      </w:pPr>
      <w:r w:rsidRPr="004347A5">
        <w:t>When checking for the least popular toppings,</w:t>
      </w:r>
      <w:r>
        <w:t xml:space="preserve"> the ones not sold at all are now ignored.</w:t>
      </w:r>
    </w:p>
    <w:p w:rsidR="00827C5B" w:rsidRDefault="00827C5B" w:rsidP="00827C5B">
      <w:pPr>
        <w:pStyle w:val="Heading4"/>
      </w:pPr>
      <w:r>
        <w:t>Changes</w:t>
      </w:r>
    </w:p>
    <w:p w:rsidR="001A091A" w:rsidRDefault="001A091A" w:rsidP="009D290B">
      <w:pPr>
        <w:pStyle w:val="ListParagraph"/>
        <w:numPr>
          <w:ilvl w:val="0"/>
          <w:numId w:val="1"/>
        </w:numPr>
      </w:pPr>
      <w:r>
        <w:t>Segment A was added</w:t>
      </w:r>
    </w:p>
    <w:p w:rsidR="001A091A" w:rsidRDefault="001A091A" w:rsidP="009D290B">
      <w:pPr>
        <w:pStyle w:val="ListParagraph"/>
        <w:numPr>
          <w:ilvl w:val="0"/>
          <w:numId w:val="1"/>
        </w:numPr>
      </w:pPr>
      <w:r>
        <w:t>Segment B was changed to Segment B</w:t>
      </w:r>
    </w:p>
    <w:p w:rsidR="009A1C30" w:rsidRDefault="009A1C30">
      <w:pPr>
        <w:jc w:val="left"/>
      </w:pPr>
      <w:r>
        <w:br w:type="page"/>
      </w:r>
    </w:p>
    <w:p w:rsidR="001A091A" w:rsidRPr="009A1C30" w:rsidRDefault="001A091A" w:rsidP="00D51D99">
      <w:pPr>
        <w:pStyle w:val="Pseudocode"/>
        <w:rPr>
          <w:b/>
          <w:bCs/>
          <w:sz w:val="28"/>
          <w:szCs w:val="28"/>
        </w:rPr>
      </w:pPr>
      <w:r w:rsidRPr="009A1C30">
        <w:rPr>
          <w:b/>
          <w:bCs/>
          <w:sz w:val="28"/>
          <w:szCs w:val="28"/>
        </w:rPr>
        <w:lastRenderedPageBreak/>
        <w:t>Segment A</w:t>
      </w:r>
    </w:p>
    <w:p w:rsidR="001A091A" w:rsidRDefault="001A091A" w:rsidP="00D51D99">
      <w:pPr>
        <w:pStyle w:val="Pseudocode"/>
      </w:pPr>
      <w:r>
        <w:t>// Initialize the array with all values 0</w:t>
      </w:r>
    </w:p>
    <w:p w:rsidR="001A091A" w:rsidRDefault="001A091A" w:rsidP="00D51D99">
      <w:pPr>
        <w:pStyle w:val="Pseudocode"/>
      </w:pPr>
      <w:r>
        <w:t>FOR Count ← 1 TO 3  // Iterate 3 times for 3 values</w:t>
      </w:r>
    </w:p>
    <w:p w:rsidR="001A091A" w:rsidRDefault="001A091A" w:rsidP="00D51D99">
      <w:pPr>
        <w:pStyle w:val="Pseudocode"/>
      </w:pPr>
      <w:r>
        <w:t xml:space="preserve">    TotalSizes[Count] ← 0  // Write 0 to the current value</w:t>
      </w:r>
    </w:p>
    <w:p w:rsidR="001A091A" w:rsidRDefault="001A091A" w:rsidP="00D51D99">
      <w:pPr>
        <w:pStyle w:val="Pseudocode"/>
      </w:pPr>
      <w:r>
        <w:t>NEXT Count</w:t>
      </w:r>
    </w:p>
    <w:p w:rsidR="001A091A" w:rsidRDefault="001A091A" w:rsidP="00D51D99">
      <w:pPr>
        <w:pStyle w:val="Pseudocode"/>
      </w:pPr>
      <w:r>
        <w:t xml:space="preserve">    </w:t>
      </w:r>
    </w:p>
    <w:p w:rsidR="001A091A" w:rsidRDefault="001A091A" w:rsidP="00D51D99">
      <w:pPr>
        <w:pStyle w:val="Pseudocode"/>
      </w:pPr>
      <w:r>
        <w:t>// Initialize the array with all values 0</w:t>
      </w:r>
    </w:p>
    <w:p w:rsidR="001A091A" w:rsidRDefault="001A091A" w:rsidP="00D51D99">
      <w:pPr>
        <w:pStyle w:val="Pseudocode"/>
      </w:pPr>
      <w:r>
        <w:t>FOR Count ← 1 TO 2  // Iterate 2 times for 2 values</w:t>
      </w:r>
    </w:p>
    <w:p w:rsidR="001A091A" w:rsidRDefault="001A091A" w:rsidP="00D51D99">
      <w:pPr>
        <w:pStyle w:val="Pseudocode"/>
      </w:pPr>
      <w:r>
        <w:t xml:space="preserve">    TotalBases[Count] ← 0  // Write 0 to the current value</w:t>
      </w:r>
    </w:p>
    <w:p w:rsidR="001A091A" w:rsidRDefault="001A091A" w:rsidP="00D51D99">
      <w:pPr>
        <w:pStyle w:val="Pseudocode"/>
      </w:pPr>
      <w:r>
        <w:t>NEXT Count</w:t>
      </w:r>
    </w:p>
    <w:p w:rsidR="001A091A" w:rsidRDefault="001A091A" w:rsidP="00D51D99">
      <w:pPr>
        <w:pStyle w:val="Pseudocode"/>
      </w:pPr>
      <w:r>
        <w:t xml:space="preserve">    </w:t>
      </w:r>
    </w:p>
    <w:p w:rsidR="001A091A" w:rsidRDefault="001A091A" w:rsidP="00D51D99">
      <w:pPr>
        <w:pStyle w:val="Pseudocode"/>
      </w:pPr>
      <w:r>
        <w:t>// Initialize the array with all values 0</w:t>
      </w:r>
    </w:p>
    <w:p w:rsidR="001A091A" w:rsidRDefault="001A091A" w:rsidP="00D51D99">
      <w:pPr>
        <w:pStyle w:val="Pseudocode"/>
      </w:pPr>
      <w:r>
        <w:t>FOR Count ← 1 TO 6  // Iterate 6 times for 6 values</w:t>
      </w:r>
    </w:p>
    <w:p w:rsidR="001A091A" w:rsidRDefault="001A091A" w:rsidP="00D51D99">
      <w:pPr>
        <w:pStyle w:val="Pseudocode"/>
      </w:pPr>
      <w:r>
        <w:t xml:space="preserve">    TotalToppings[Count] ← 0  // Write 0 to the current value</w:t>
      </w:r>
    </w:p>
    <w:p w:rsidR="001A091A" w:rsidRDefault="001A091A" w:rsidP="00D51D99">
      <w:pPr>
        <w:pStyle w:val="Pseudocode"/>
      </w:pPr>
      <w:r>
        <w:t xml:space="preserve">NEXT Count </w:t>
      </w:r>
    </w:p>
    <w:p w:rsidR="001A091A" w:rsidRDefault="001A091A" w:rsidP="00D51D99"/>
    <w:p w:rsidR="001A091A" w:rsidRPr="001A091A" w:rsidRDefault="001A091A" w:rsidP="00D51D99">
      <w:pPr>
        <w:pStyle w:val="Pseudocode"/>
        <w:rPr>
          <w:b/>
          <w:bCs/>
          <w:sz w:val="28"/>
          <w:szCs w:val="28"/>
        </w:rPr>
      </w:pPr>
      <w:r w:rsidRPr="001A091A">
        <w:rPr>
          <w:b/>
          <w:bCs/>
          <w:sz w:val="28"/>
          <w:szCs w:val="28"/>
        </w:rPr>
        <w:t>Segment B</w:t>
      </w:r>
    </w:p>
    <w:p w:rsidR="001A091A" w:rsidRDefault="001A091A" w:rsidP="00D51D99">
      <w:pPr>
        <w:pStyle w:val="Pseudocode"/>
      </w:pPr>
      <w:r>
        <w:t>// Calculate the lowest sales</w:t>
      </w:r>
    </w:p>
    <w:p w:rsidR="001A091A" w:rsidRDefault="001A091A" w:rsidP="00D51D99">
      <w:pPr>
        <w:pStyle w:val="Pseudocode"/>
      </w:pPr>
      <w:r>
        <w:t xml:space="preserve">    IF TotalToppings[Count] &lt; Lowest  // If the current topping sold less than the running least popular topping</w:t>
      </w:r>
    </w:p>
    <w:p w:rsidR="001A091A" w:rsidRDefault="001A091A" w:rsidP="00D51D99">
      <w:pPr>
        <w:pStyle w:val="Pseudocode"/>
      </w:pPr>
      <w:r>
        <w:t xml:space="preserve">    THEN</w:t>
      </w:r>
    </w:p>
    <w:p w:rsidR="001A091A" w:rsidRDefault="001A091A" w:rsidP="00D51D99">
      <w:pPr>
        <w:pStyle w:val="Pseudocode"/>
      </w:pPr>
      <w:r>
        <w:t xml:space="preserve">        Lowest ← TotalToppings[Count]  // Update the running least popular topping</w:t>
      </w:r>
    </w:p>
    <w:p w:rsidR="001A091A" w:rsidRDefault="001A091A" w:rsidP="00D51D99">
      <w:pPr>
        <w:pStyle w:val="Pseudocode"/>
      </w:pPr>
      <w:r>
        <w:t xml:space="preserve">        LowestIndex ← Count  // Record the array index of the topping</w:t>
      </w:r>
    </w:p>
    <w:p w:rsidR="001A091A" w:rsidRDefault="001A091A" w:rsidP="00D51D99">
      <w:pPr>
        <w:pStyle w:val="Pseudocode"/>
      </w:pPr>
      <w:r>
        <w:t xml:space="preserve">    ENDIF</w:t>
      </w:r>
    </w:p>
    <w:p w:rsidR="001A091A" w:rsidRDefault="001A091A" w:rsidP="00D51D99"/>
    <w:p w:rsidR="001A091A" w:rsidRPr="001A091A" w:rsidRDefault="001A091A" w:rsidP="00D51D99">
      <w:pPr>
        <w:pStyle w:val="Pseudocod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Segment C</w:t>
      </w:r>
    </w:p>
    <w:p w:rsidR="001A091A" w:rsidRDefault="001A091A" w:rsidP="00D51D99">
      <w:pPr>
        <w:pStyle w:val="Pseudocode"/>
      </w:pPr>
      <w:r>
        <w:t>IF (TotalToppings[Count] &lt; Lowest) AND (TotalToppings[Count] &gt; 0)  // If the current topping sold less than the running least popular topping and it sold in the first place</w:t>
      </w:r>
    </w:p>
    <w:p w:rsidR="001A091A" w:rsidRDefault="001A091A" w:rsidP="00D51D99">
      <w:pPr>
        <w:pStyle w:val="Pseudocode"/>
      </w:pPr>
      <w:r>
        <w:t xml:space="preserve">    THEN</w:t>
      </w:r>
    </w:p>
    <w:p w:rsidR="001A091A" w:rsidRDefault="001A091A" w:rsidP="00D51D99">
      <w:pPr>
        <w:pStyle w:val="Pseudocode"/>
      </w:pPr>
      <w:r>
        <w:t xml:space="preserve">        Lowest ← TotalToppings[Count]  // Update the running least popular topping</w:t>
      </w:r>
    </w:p>
    <w:p w:rsidR="001A091A" w:rsidRDefault="001A091A" w:rsidP="00D51D99">
      <w:pPr>
        <w:pStyle w:val="Pseudocode"/>
      </w:pPr>
      <w:r>
        <w:t xml:space="preserve">        LowestIndex ← Count  // Record the array index of the topping</w:t>
      </w:r>
    </w:p>
    <w:p w:rsidR="001A091A" w:rsidRDefault="001A091A" w:rsidP="00D51D99">
      <w:pPr>
        <w:pStyle w:val="Pseudocode"/>
      </w:pPr>
      <w:r>
        <w:t xml:space="preserve">    ENDIF</w:t>
      </w:r>
    </w:p>
    <w:p w:rsidR="00A05355" w:rsidRDefault="00A05355" w:rsidP="00A05355"/>
    <w:p w:rsidR="00A05355" w:rsidRPr="00A05355" w:rsidRDefault="00A05355" w:rsidP="00A05355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contextualSpacing/>
        <w:rPr>
          <w:rFonts w:ascii="Courier New" w:hAnsi="Courier New"/>
          <w:b/>
          <w:bCs/>
          <w:noProof/>
          <w:color w:val="2F5496" w:themeColor="accent5" w:themeShade="BF"/>
          <w:sz w:val="28"/>
          <w:szCs w:val="28"/>
        </w:rPr>
      </w:pPr>
      <w:r>
        <w:rPr>
          <w:rFonts w:ascii="Courier New" w:hAnsi="Courier New"/>
          <w:b/>
          <w:bCs/>
          <w:noProof/>
          <w:color w:val="2F5496" w:themeColor="accent5" w:themeShade="BF"/>
          <w:sz w:val="28"/>
          <w:szCs w:val="28"/>
        </w:rPr>
        <w:t>Segment D</w:t>
      </w:r>
    </w:p>
    <w:p w:rsidR="004D6850" w:rsidRPr="004D6850" w:rsidRDefault="004D6850" w:rsidP="004D6850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contextualSpacing/>
        <w:rPr>
          <w:rFonts w:ascii="Courier New" w:hAnsi="Courier New"/>
          <w:noProof/>
          <w:color w:val="2F5496" w:themeColor="accent5" w:themeShade="BF"/>
        </w:rPr>
      </w:pPr>
      <w:r w:rsidRPr="004D6850">
        <w:rPr>
          <w:rFonts w:ascii="Courier New" w:hAnsi="Courier New"/>
          <w:noProof/>
          <w:color w:val="2F5496" w:themeColor="accent5" w:themeShade="BF"/>
        </w:rPr>
        <w:t>TotalSizes ← [0, 0, 0]  // Set values for 3 sizes</w:t>
      </w:r>
    </w:p>
    <w:p w:rsidR="004D6850" w:rsidRPr="004D6850" w:rsidRDefault="004D6850" w:rsidP="004D6850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contextualSpacing/>
        <w:rPr>
          <w:rFonts w:ascii="Courier New" w:hAnsi="Courier New"/>
          <w:noProof/>
          <w:color w:val="2F5496" w:themeColor="accent5" w:themeShade="BF"/>
        </w:rPr>
      </w:pPr>
      <w:r w:rsidRPr="004D6850">
        <w:rPr>
          <w:rFonts w:ascii="Courier New" w:hAnsi="Courier New"/>
          <w:noProof/>
          <w:color w:val="2F5496" w:themeColor="accent5" w:themeShade="BF"/>
        </w:rPr>
        <w:t>TotalBases ← [0, 0]  // Set values for 2 bases</w:t>
      </w:r>
    </w:p>
    <w:p w:rsidR="00A05355" w:rsidRPr="004D6850" w:rsidRDefault="004D6850" w:rsidP="004D6850">
      <w:pPr>
        <w:pBdr>
          <w:top w:val="dashSmallGap" w:sz="4" w:space="4" w:color="4472C4" w:themeColor="accent5"/>
          <w:left w:val="dashSmallGap" w:sz="4" w:space="4" w:color="4472C4" w:themeColor="accent5"/>
          <w:bottom w:val="dashSmallGap" w:sz="4" w:space="4" w:color="4472C4" w:themeColor="accent5"/>
          <w:right w:val="dashSmallGap" w:sz="4" w:space="4" w:color="4472C4" w:themeColor="accent5"/>
        </w:pBdr>
        <w:contextualSpacing/>
        <w:rPr>
          <w:rFonts w:ascii="Courier New" w:hAnsi="Courier New"/>
          <w:noProof/>
          <w:color w:val="2F5496" w:themeColor="accent5" w:themeShade="BF"/>
        </w:rPr>
      </w:pPr>
      <w:r w:rsidRPr="004D6850">
        <w:rPr>
          <w:rFonts w:ascii="Courier New" w:hAnsi="Courier New"/>
          <w:noProof/>
          <w:color w:val="2F5496" w:themeColor="accent5" w:themeShade="BF"/>
        </w:rPr>
        <w:t>TotalToppings ← [0, 0, 0, 0, 0, 0]  // Set values for 6 toppings</w:t>
      </w:r>
    </w:p>
    <w:p w:rsidR="00A05355" w:rsidRDefault="00A05355">
      <w:pPr>
        <w:jc w:val="left"/>
      </w:pPr>
    </w:p>
    <w:p w:rsidR="00E270ED" w:rsidRDefault="00E270ED">
      <w:pPr>
        <w:jc w:val="left"/>
      </w:pPr>
      <w:r>
        <w:br w:type="page"/>
      </w:r>
    </w:p>
    <w:p w:rsidR="00E270ED" w:rsidRPr="004D6850" w:rsidRDefault="00E270ED" w:rsidP="004D6850">
      <w:pPr>
        <w:pStyle w:val="Heading1"/>
        <w:spacing w:before="120" w:after="120"/>
      </w:pPr>
      <w:r>
        <w:lastRenderedPageBreak/>
        <w:t>Identifiers</w:t>
      </w:r>
    </w:p>
    <w:tbl>
      <w:tblPr>
        <w:tblStyle w:val="GridTable4-Accent5"/>
        <w:tblW w:w="5000" w:type="pct"/>
        <w:tblLook w:val="0420" w:firstRow="1" w:lastRow="0" w:firstColumn="0" w:lastColumn="0" w:noHBand="0" w:noVBand="1"/>
      </w:tblPr>
      <w:tblGrid>
        <w:gridCol w:w="3246"/>
        <w:gridCol w:w="3248"/>
        <w:gridCol w:w="3248"/>
      </w:tblGrid>
      <w:tr w:rsidR="00FD03A6" w:rsidTr="002D55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66" w:type="pct"/>
          </w:tcPr>
          <w:p w:rsidR="00FD03A6" w:rsidRDefault="00FD03A6" w:rsidP="002D5505">
            <w:pPr>
              <w:jc w:val="left"/>
            </w:pPr>
            <w:r>
              <w:t>Pseudocode</w:t>
            </w:r>
          </w:p>
        </w:tc>
        <w:tc>
          <w:tcPr>
            <w:tcW w:w="1667" w:type="pct"/>
          </w:tcPr>
          <w:p w:rsidR="00FD03A6" w:rsidRDefault="00FD03A6" w:rsidP="002D5505">
            <w:pPr>
              <w:jc w:val="left"/>
            </w:pPr>
            <w:r>
              <w:t>Type</w:t>
            </w:r>
          </w:p>
        </w:tc>
        <w:tc>
          <w:tcPr>
            <w:tcW w:w="1667" w:type="pct"/>
          </w:tcPr>
          <w:p w:rsidR="00FD03A6" w:rsidRDefault="00FD03A6" w:rsidP="002D5505">
            <w:pPr>
              <w:jc w:val="left"/>
            </w:pPr>
            <w:r>
              <w:t>Purpose</w:t>
            </w:r>
          </w:p>
        </w:tc>
      </w:tr>
      <w:tr w:rsidR="00FD03A6" w:rsidTr="002D5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66" w:type="pct"/>
          </w:tcPr>
          <w:p w:rsidR="00FD03A6" w:rsidRPr="005353BF" w:rsidRDefault="00FD03A6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SizesAvailable[</w:t>
            </w:r>
            <w:r w:rsidR="005353BF">
              <w:rPr>
                <w:rFonts w:ascii="Courier New" w:hAnsi="Courier New" w:cs="Courier New"/>
                <w:noProof/>
              </w:rPr>
              <w:t>1:3</w:t>
            </w:r>
            <w:r w:rsidRPr="005353BF">
              <w:rPr>
                <w:rFonts w:ascii="Courier New" w:hAnsi="Courier New" w:cs="Courier New"/>
                <w:noProof/>
              </w:rPr>
              <w:t>]</w:t>
            </w:r>
          </w:p>
          <w:p w:rsidR="00FD03A6" w:rsidRPr="005353BF" w:rsidRDefault="00FD03A6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BasesAvailable[</w:t>
            </w:r>
            <w:r w:rsidR="005353BF">
              <w:rPr>
                <w:rFonts w:ascii="Courier New" w:hAnsi="Courier New" w:cs="Courier New"/>
                <w:noProof/>
              </w:rPr>
              <w:t>1:2</w:t>
            </w:r>
            <w:r w:rsidRPr="005353BF">
              <w:rPr>
                <w:rFonts w:ascii="Courier New" w:hAnsi="Courier New" w:cs="Courier New"/>
                <w:noProof/>
              </w:rPr>
              <w:t>]</w:t>
            </w:r>
          </w:p>
          <w:p w:rsidR="00FD03A6" w:rsidRPr="005353BF" w:rsidRDefault="00FD03A6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ToppingsAvailable[</w:t>
            </w:r>
            <w:r w:rsidR="005353BF">
              <w:rPr>
                <w:rFonts w:ascii="Courier New" w:hAnsi="Courier New" w:cs="Courier New"/>
                <w:noProof/>
              </w:rPr>
              <w:t>1:6</w:t>
            </w:r>
            <w:r w:rsidRPr="005353BF">
              <w:rPr>
                <w:rFonts w:ascii="Courier New" w:hAnsi="Courier New" w:cs="Courier New"/>
                <w:noProof/>
              </w:rPr>
              <w:t>]</w:t>
            </w:r>
          </w:p>
        </w:tc>
        <w:tc>
          <w:tcPr>
            <w:tcW w:w="1667" w:type="pct"/>
          </w:tcPr>
          <w:p w:rsidR="00FD03A6" w:rsidRDefault="00FD03A6" w:rsidP="002D5505">
            <w:pPr>
              <w:jc w:val="left"/>
            </w:pPr>
            <w:r>
              <w:t>Constant String Array</w:t>
            </w:r>
          </w:p>
        </w:tc>
        <w:tc>
          <w:tcPr>
            <w:tcW w:w="1667" w:type="pct"/>
          </w:tcPr>
          <w:p w:rsidR="00FD03A6" w:rsidRDefault="00FD03A6" w:rsidP="002D5505">
            <w:pPr>
              <w:jc w:val="left"/>
            </w:pPr>
            <w:r>
              <w:t>Store the names of the options in the various attributes of the pizza</w:t>
            </w:r>
          </w:p>
        </w:tc>
      </w:tr>
      <w:tr w:rsidR="00FD03A6" w:rsidTr="002D5505">
        <w:tc>
          <w:tcPr>
            <w:tcW w:w="1666" w:type="pct"/>
          </w:tcPr>
          <w:p w:rsidR="00FD03A6" w:rsidRPr="005353BF" w:rsidRDefault="00FD03A6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Sizes[</w:t>
            </w:r>
            <w:r w:rsidR="005353BF">
              <w:rPr>
                <w:rFonts w:ascii="Courier New" w:hAnsi="Courier New" w:cs="Courier New"/>
                <w:noProof/>
              </w:rPr>
              <w:t>1:3</w:t>
            </w:r>
            <w:r w:rsidRPr="005353BF">
              <w:rPr>
                <w:rFonts w:ascii="Courier New" w:hAnsi="Courier New" w:cs="Courier New"/>
                <w:noProof/>
              </w:rPr>
              <w:t>]</w:t>
            </w:r>
          </w:p>
          <w:p w:rsidR="00FD03A6" w:rsidRPr="005353BF" w:rsidRDefault="00FD03A6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Bases[</w:t>
            </w:r>
            <w:r w:rsidR="005353BF">
              <w:rPr>
                <w:rFonts w:ascii="Courier New" w:hAnsi="Courier New" w:cs="Courier New"/>
                <w:noProof/>
              </w:rPr>
              <w:t>1:2</w:t>
            </w:r>
            <w:r w:rsidRPr="005353BF">
              <w:rPr>
                <w:rFonts w:ascii="Courier New" w:hAnsi="Courier New" w:cs="Courier New"/>
                <w:noProof/>
              </w:rPr>
              <w:t>]</w:t>
            </w:r>
          </w:p>
          <w:p w:rsidR="00FD03A6" w:rsidRPr="005353BF" w:rsidRDefault="00FD03A6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Toppings[</w:t>
            </w:r>
            <w:r w:rsidR="005353BF">
              <w:rPr>
                <w:rFonts w:ascii="Courier New" w:hAnsi="Courier New" w:cs="Courier New"/>
                <w:noProof/>
              </w:rPr>
              <w:t>1:6</w:t>
            </w:r>
            <w:r w:rsidRPr="005353BF">
              <w:rPr>
                <w:rFonts w:ascii="Courier New" w:hAnsi="Courier New" w:cs="Courier New"/>
                <w:noProof/>
              </w:rPr>
              <w:t>]</w:t>
            </w:r>
          </w:p>
        </w:tc>
        <w:tc>
          <w:tcPr>
            <w:tcW w:w="1667" w:type="pct"/>
          </w:tcPr>
          <w:p w:rsidR="00FD03A6" w:rsidRDefault="00FD03A6" w:rsidP="002D5505">
            <w:pPr>
              <w:jc w:val="left"/>
            </w:pPr>
            <w:r>
              <w:t>Variable Boolean Array</w:t>
            </w:r>
          </w:p>
        </w:tc>
        <w:tc>
          <w:tcPr>
            <w:tcW w:w="1667" w:type="pct"/>
          </w:tcPr>
          <w:p w:rsidR="00FD03A6" w:rsidRDefault="00FD03A6" w:rsidP="002D5505">
            <w:pPr>
              <w:jc w:val="left"/>
            </w:pPr>
            <w:r>
              <w:t xml:space="preserve">Store </w:t>
            </w:r>
            <w:r w:rsidR="0071101D">
              <w:t>whether a particular option has been ordered within an order</w:t>
            </w:r>
          </w:p>
        </w:tc>
      </w:tr>
      <w:tr w:rsidR="00FD03A6" w:rsidTr="002D5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66" w:type="pct"/>
          </w:tcPr>
          <w:p w:rsidR="0071101D" w:rsidRPr="005353BF" w:rsidRDefault="0071101D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TotalSizes[</w:t>
            </w:r>
            <w:r w:rsidR="005353BF">
              <w:rPr>
                <w:rFonts w:ascii="Courier New" w:hAnsi="Courier New" w:cs="Courier New"/>
                <w:noProof/>
              </w:rPr>
              <w:t>1:3</w:t>
            </w:r>
            <w:r w:rsidRPr="005353BF">
              <w:rPr>
                <w:rFonts w:ascii="Courier New" w:hAnsi="Courier New" w:cs="Courier New"/>
                <w:noProof/>
              </w:rPr>
              <w:t>]</w:t>
            </w:r>
          </w:p>
          <w:p w:rsidR="0071101D" w:rsidRPr="005353BF" w:rsidRDefault="0071101D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TotalBases[</w:t>
            </w:r>
            <w:r w:rsidR="005353BF">
              <w:rPr>
                <w:rFonts w:ascii="Courier New" w:hAnsi="Courier New" w:cs="Courier New"/>
                <w:noProof/>
              </w:rPr>
              <w:t>1:2</w:t>
            </w:r>
            <w:r w:rsidRPr="005353BF">
              <w:rPr>
                <w:rFonts w:ascii="Courier New" w:hAnsi="Courier New" w:cs="Courier New"/>
                <w:noProof/>
              </w:rPr>
              <w:t>]</w:t>
            </w:r>
          </w:p>
          <w:p w:rsidR="004D6850" w:rsidRPr="005353BF" w:rsidRDefault="0071101D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TotalToppings[</w:t>
            </w:r>
            <w:r w:rsidR="005353BF">
              <w:rPr>
                <w:rFonts w:ascii="Courier New" w:hAnsi="Courier New" w:cs="Courier New"/>
                <w:noProof/>
              </w:rPr>
              <w:t>1:6</w:t>
            </w:r>
            <w:r w:rsidRPr="005353BF">
              <w:rPr>
                <w:rFonts w:ascii="Courier New" w:hAnsi="Courier New" w:cs="Courier New"/>
                <w:noProof/>
              </w:rPr>
              <w:t>]</w:t>
            </w:r>
          </w:p>
        </w:tc>
        <w:tc>
          <w:tcPr>
            <w:tcW w:w="1667" w:type="pct"/>
          </w:tcPr>
          <w:p w:rsidR="00FD03A6" w:rsidRDefault="0071101D" w:rsidP="002D5505">
            <w:pPr>
              <w:jc w:val="left"/>
            </w:pPr>
            <w:r>
              <w:t>Variable Integer Array</w:t>
            </w:r>
          </w:p>
        </w:tc>
        <w:tc>
          <w:tcPr>
            <w:tcW w:w="1667" w:type="pct"/>
          </w:tcPr>
          <w:p w:rsidR="00FD03A6" w:rsidRDefault="002D5505" w:rsidP="002D5505">
            <w:pPr>
              <w:jc w:val="left"/>
            </w:pPr>
            <w:r>
              <w:t xml:space="preserve">Count </w:t>
            </w:r>
            <w:r w:rsidR="0071101D">
              <w:t xml:space="preserve">how many </w:t>
            </w:r>
            <w:r>
              <w:t>of each option has been ordered in total</w:t>
            </w:r>
          </w:p>
        </w:tc>
      </w:tr>
      <w:tr w:rsidR="004D6850" w:rsidTr="002D5505">
        <w:tc>
          <w:tcPr>
            <w:tcW w:w="1666" w:type="pct"/>
          </w:tcPr>
          <w:p w:rsidR="004D6850" w:rsidRPr="005353BF" w:rsidRDefault="004D6850" w:rsidP="002D5505">
            <w:pPr>
              <w:jc w:val="left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OrderData[1:(2+</w:t>
            </w:r>
            <m:oMath>
              <m:r>
                <m:rPr>
                  <m:sty m:val="bi"/>
                </m:rPr>
                <w:rPr>
                  <w:rFonts w:ascii="Cambria Math" w:hAnsi="Cambria Math" w:cs="Courier New"/>
                  <w:noProof/>
                </w:rPr>
                <m:t>n</m:t>
              </m:r>
            </m:oMath>
            <w:r>
              <w:rPr>
                <w:rFonts w:ascii="Courier New" w:hAnsi="Courier New" w:cs="Courier New"/>
                <w:noProof/>
              </w:rPr>
              <w:t>)]</w:t>
            </w:r>
          </w:p>
        </w:tc>
        <w:tc>
          <w:tcPr>
            <w:tcW w:w="1667" w:type="pct"/>
          </w:tcPr>
          <w:p w:rsidR="004D6850" w:rsidRDefault="00B069B7" w:rsidP="002D5505">
            <w:pPr>
              <w:jc w:val="left"/>
            </w:pPr>
            <w:r>
              <w:t>Dynamic Mutable Variable</w:t>
            </w:r>
            <w:r w:rsidR="004D6850">
              <w:t xml:space="preserve"> Array</w:t>
            </w:r>
          </w:p>
        </w:tc>
        <w:tc>
          <w:tcPr>
            <w:tcW w:w="1667" w:type="pct"/>
          </w:tcPr>
          <w:p w:rsidR="004D6850" w:rsidRDefault="004D6850" w:rsidP="002D5505">
            <w:pPr>
              <w:jc w:val="left"/>
            </w:pPr>
            <w:r>
              <w:t>Stores the items of the current order</w:t>
            </w:r>
          </w:p>
        </w:tc>
      </w:tr>
      <w:tr w:rsidR="004D6850" w:rsidTr="002D5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66" w:type="pct"/>
          </w:tcPr>
          <w:p w:rsidR="004D6850" w:rsidRDefault="004D6850" w:rsidP="002D5505">
            <w:pPr>
              <w:jc w:val="left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Number of items</w:t>
            </w:r>
          </w:p>
        </w:tc>
        <w:tc>
          <w:tcPr>
            <w:tcW w:w="1667" w:type="pct"/>
          </w:tcPr>
          <w:p w:rsidR="004D6850" w:rsidRDefault="004D6850" w:rsidP="002D5505">
            <w:pPr>
              <w:jc w:val="left"/>
            </w:pPr>
            <w:r>
              <w:t>Variable Integer</w:t>
            </w:r>
          </w:p>
        </w:tc>
        <w:tc>
          <w:tcPr>
            <w:tcW w:w="1667" w:type="pct"/>
          </w:tcPr>
          <w:p w:rsidR="004D6850" w:rsidRDefault="004D6850" w:rsidP="002D5505">
            <w:pPr>
              <w:jc w:val="left"/>
            </w:pPr>
            <w:r>
              <w:t>Stores the number of items of the current order</w:t>
            </w:r>
          </w:p>
        </w:tc>
      </w:tr>
      <w:tr w:rsidR="00FD03A6" w:rsidTr="002D5505">
        <w:tc>
          <w:tcPr>
            <w:tcW w:w="1666" w:type="pct"/>
          </w:tcPr>
          <w:p w:rsidR="00FD03A6" w:rsidRPr="005353BF" w:rsidRDefault="002D5505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MaxToppings</w:t>
            </w:r>
          </w:p>
        </w:tc>
        <w:tc>
          <w:tcPr>
            <w:tcW w:w="1667" w:type="pct"/>
          </w:tcPr>
          <w:p w:rsidR="00FD03A6" w:rsidRDefault="002D5505" w:rsidP="002D5505">
            <w:pPr>
              <w:jc w:val="left"/>
            </w:pPr>
            <w:r>
              <w:t>Constant Integer</w:t>
            </w:r>
          </w:p>
        </w:tc>
        <w:tc>
          <w:tcPr>
            <w:tcW w:w="1667" w:type="pct"/>
          </w:tcPr>
          <w:p w:rsidR="00FD03A6" w:rsidRPr="002D5505" w:rsidRDefault="002D5505" w:rsidP="002D5505">
            <w:pPr>
              <w:pStyle w:val="NoSpacing"/>
              <w:rPr>
                <w:rFonts w:eastAsiaTheme="minorHAnsi"/>
                <w:lang w:val="en-GB"/>
              </w:rPr>
            </w:pPr>
            <w:r w:rsidRPr="002D5505">
              <w:rPr>
                <w:rFonts w:eastAsiaTheme="minorHAnsi"/>
                <w:lang w:val="en-GB"/>
              </w:rPr>
              <w:t>The maximum number of toppings allowed</w:t>
            </w:r>
          </w:p>
        </w:tc>
      </w:tr>
      <w:tr w:rsidR="00FD03A6" w:rsidTr="002D5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66" w:type="pct"/>
          </w:tcPr>
          <w:p w:rsidR="00FD03A6" w:rsidRPr="005353BF" w:rsidRDefault="002D5505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CurrentID</w:t>
            </w:r>
          </w:p>
        </w:tc>
        <w:tc>
          <w:tcPr>
            <w:tcW w:w="1667" w:type="pct"/>
          </w:tcPr>
          <w:p w:rsidR="00FD03A6" w:rsidRPr="005729EF" w:rsidRDefault="002D5505" w:rsidP="005729EF">
            <w:pPr>
              <w:pStyle w:val="NoSpacing"/>
              <w:rPr>
                <w:rFonts w:eastAsiaTheme="minorHAnsi"/>
                <w:lang w:val="en-GB"/>
              </w:rPr>
            </w:pPr>
            <w:r w:rsidRPr="005729EF">
              <w:rPr>
                <w:rFonts w:eastAsiaTheme="minorHAnsi"/>
                <w:lang w:val="en-GB"/>
              </w:rPr>
              <w:t>Variable Integer</w:t>
            </w:r>
          </w:p>
        </w:tc>
        <w:tc>
          <w:tcPr>
            <w:tcW w:w="1667" w:type="pct"/>
          </w:tcPr>
          <w:p w:rsidR="00FD03A6" w:rsidRDefault="002D5505" w:rsidP="002D5505">
            <w:pPr>
              <w:jc w:val="left"/>
            </w:pPr>
            <w:r>
              <w:t>Stores the running unique order ID</w:t>
            </w:r>
          </w:p>
        </w:tc>
      </w:tr>
      <w:tr w:rsidR="002D5505" w:rsidTr="002D5505">
        <w:tc>
          <w:tcPr>
            <w:tcW w:w="1666" w:type="pct"/>
          </w:tcPr>
          <w:p w:rsidR="002D5505" w:rsidRPr="005353BF" w:rsidRDefault="002D5505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OrdersCount</w:t>
            </w:r>
          </w:p>
        </w:tc>
        <w:tc>
          <w:tcPr>
            <w:tcW w:w="1667" w:type="pct"/>
          </w:tcPr>
          <w:p w:rsidR="002D5505" w:rsidRDefault="002D5505" w:rsidP="002D5505">
            <w:pPr>
              <w:jc w:val="left"/>
            </w:pPr>
            <w:r>
              <w:t>Variable Integer</w:t>
            </w:r>
          </w:p>
        </w:tc>
        <w:tc>
          <w:tcPr>
            <w:tcW w:w="1667" w:type="pct"/>
          </w:tcPr>
          <w:p w:rsidR="002D5505" w:rsidRDefault="00EA3183" w:rsidP="00EA3183">
            <w:pPr>
              <w:jc w:val="left"/>
            </w:pPr>
            <w:r>
              <w:t>Stores the running count</w:t>
            </w:r>
            <w:r w:rsidR="002D5505">
              <w:t xml:space="preserve"> of </w:t>
            </w:r>
            <w:r>
              <w:t>confirmed orders</w:t>
            </w:r>
          </w:p>
        </w:tc>
      </w:tr>
      <w:tr w:rsidR="00FD03A6" w:rsidTr="002D5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66" w:type="pct"/>
          </w:tcPr>
          <w:p w:rsidR="00FD03A6" w:rsidRPr="005353BF" w:rsidRDefault="002D5505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Close</w:t>
            </w:r>
          </w:p>
        </w:tc>
        <w:tc>
          <w:tcPr>
            <w:tcW w:w="1667" w:type="pct"/>
          </w:tcPr>
          <w:p w:rsidR="00FD03A6" w:rsidRDefault="002D5505" w:rsidP="002D5505">
            <w:pPr>
              <w:jc w:val="left"/>
            </w:pPr>
            <w:r>
              <w:t>Variable Boolean</w:t>
            </w:r>
          </w:p>
        </w:tc>
        <w:tc>
          <w:tcPr>
            <w:tcW w:w="1667" w:type="pct"/>
          </w:tcPr>
          <w:p w:rsidR="00FD03A6" w:rsidRDefault="002D5505" w:rsidP="005353BF">
            <w:pPr>
              <w:jc w:val="left"/>
            </w:pPr>
            <w:r>
              <w:t>Stores</w:t>
            </w:r>
            <w:r w:rsidR="005353BF">
              <w:t xml:space="preserve"> the status </w:t>
            </w:r>
            <w:r w:rsidR="005353BF" w:rsidRPr="005353BF">
              <w:t xml:space="preserve">about ending </w:t>
            </w:r>
            <w:r w:rsidR="005353BF">
              <w:t>the program</w:t>
            </w:r>
          </w:p>
        </w:tc>
      </w:tr>
      <w:tr w:rsidR="00FD03A6" w:rsidTr="002D5505">
        <w:tc>
          <w:tcPr>
            <w:tcW w:w="1666" w:type="pct"/>
          </w:tcPr>
          <w:p w:rsidR="00FD03A6" w:rsidRPr="005353BF" w:rsidRDefault="002D5505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Highest</w:t>
            </w:r>
          </w:p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HighestIndex</w:t>
            </w:r>
          </w:p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Lowest</w:t>
            </w:r>
          </w:p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LowestIndex</w:t>
            </w:r>
          </w:p>
        </w:tc>
        <w:tc>
          <w:tcPr>
            <w:tcW w:w="1667" w:type="pct"/>
          </w:tcPr>
          <w:p w:rsidR="00FD03A6" w:rsidRDefault="00EA3183" w:rsidP="002D5505">
            <w:pPr>
              <w:jc w:val="left"/>
            </w:pPr>
            <w:r>
              <w:t>Variable Real</w:t>
            </w:r>
          </w:p>
          <w:p w:rsidR="00EA3183" w:rsidRDefault="00EA3183" w:rsidP="002D5505">
            <w:pPr>
              <w:jc w:val="left"/>
            </w:pPr>
            <w:r>
              <w:t>Variable Integer</w:t>
            </w:r>
          </w:p>
        </w:tc>
        <w:tc>
          <w:tcPr>
            <w:tcW w:w="1667" w:type="pct"/>
          </w:tcPr>
          <w:p w:rsidR="00FD03A6" w:rsidRDefault="00EA3183" w:rsidP="00EA3183">
            <w:pPr>
              <w:jc w:val="left"/>
            </w:pPr>
            <w:r>
              <w:t>Store the highest and lowest sales of toppings</w:t>
            </w:r>
          </w:p>
        </w:tc>
      </w:tr>
      <w:tr w:rsidR="00EA3183" w:rsidTr="002D5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66" w:type="pct"/>
          </w:tcPr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Count</w:t>
            </w:r>
          </w:p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CountI</w:t>
            </w:r>
          </w:p>
          <w:p w:rsidR="00EA3183" w:rsidRPr="005353BF" w:rsidRDefault="00EA3183" w:rsidP="005353BF">
            <w:pPr>
              <w:pStyle w:val="NoSpacing"/>
              <w:rPr>
                <w:rFonts w:ascii="Courier New" w:eastAsiaTheme="minorHAnsi" w:hAnsi="Courier New" w:cs="Courier New"/>
                <w:noProof/>
                <w:lang w:val="en-GB"/>
              </w:rPr>
            </w:pPr>
            <w:r w:rsidRPr="005353BF">
              <w:rPr>
                <w:rFonts w:ascii="Courier New" w:eastAsiaTheme="minorHAnsi" w:hAnsi="Courier New" w:cs="Courier New"/>
                <w:noProof/>
                <w:lang w:val="en-GB"/>
              </w:rPr>
              <w:t>CountO</w:t>
            </w:r>
          </w:p>
        </w:tc>
        <w:tc>
          <w:tcPr>
            <w:tcW w:w="1667" w:type="pct"/>
          </w:tcPr>
          <w:p w:rsidR="00EA3183" w:rsidRDefault="00EA3183" w:rsidP="002D5505">
            <w:pPr>
              <w:jc w:val="left"/>
            </w:pPr>
            <w:r>
              <w:t>Variable Integer</w:t>
            </w:r>
          </w:p>
        </w:tc>
        <w:tc>
          <w:tcPr>
            <w:tcW w:w="1667" w:type="pct"/>
          </w:tcPr>
          <w:p w:rsidR="00EA3183" w:rsidRDefault="00EA3183" w:rsidP="00EA3183">
            <w:pPr>
              <w:jc w:val="left"/>
            </w:pPr>
            <w:r>
              <w:t>FOR loop index counters</w:t>
            </w:r>
          </w:p>
        </w:tc>
      </w:tr>
      <w:tr w:rsidR="00EA3183" w:rsidTr="002D5505">
        <w:tc>
          <w:tcPr>
            <w:tcW w:w="1666" w:type="pct"/>
          </w:tcPr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Status</w:t>
            </w:r>
          </w:p>
        </w:tc>
        <w:tc>
          <w:tcPr>
            <w:tcW w:w="1667" w:type="pct"/>
          </w:tcPr>
          <w:p w:rsidR="00EA3183" w:rsidRDefault="00EA3183" w:rsidP="002D5505">
            <w:pPr>
              <w:jc w:val="left"/>
            </w:pPr>
            <w:r>
              <w:t>Variable String</w:t>
            </w:r>
          </w:p>
        </w:tc>
        <w:tc>
          <w:tcPr>
            <w:tcW w:w="1667" w:type="pct"/>
          </w:tcPr>
          <w:p w:rsidR="00EA3183" w:rsidRDefault="00EA3183" w:rsidP="00EA3183">
            <w:pPr>
              <w:jc w:val="left"/>
            </w:pPr>
            <w:r>
              <w:t>Stores the current status of the order</w:t>
            </w:r>
          </w:p>
        </w:tc>
      </w:tr>
      <w:tr w:rsidR="00EA3183" w:rsidTr="002D5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66" w:type="pct"/>
          </w:tcPr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Size</w:t>
            </w:r>
          </w:p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Base</w:t>
            </w:r>
          </w:p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Topping</w:t>
            </w:r>
          </w:p>
        </w:tc>
        <w:tc>
          <w:tcPr>
            <w:tcW w:w="1667" w:type="pct"/>
          </w:tcPr>
          <w:p w:rsidR="00EA3183" w:rsidRDefault="00EA3183" w:rsidP="002D5505">
            <w:pPr>
              <w:jc w:val="left"/>
            </w:pPr>
            <w:r>
              <w:t>Variable String</w:t>
            </w:r>
          </w:p>
        </w:tc>
        <w:tc>
          <w:tcPr>
            <w:tcW w:w="1667" w:type="pct"/>
          </w:tcPr>
          <w:p w:rsidR="00EA3183" w:rsidRDefault="00EA3183" w:rsidP="00EA3183">
            <w:pPr>
              <w:jc w:val="left"/>
            </w:pPr>
            <w:r>
              <w:t>Store the data entered by the user</w:t>
            </w:r>
          </w:p>
        </w:tc>
      </w:tr>
      <w:tr w:rsidR="00EA3183" w:rsidTr="002D5505">
        <w:tc>
          <w:tcPr>
            <w:tcW w:w="1666" w:type="pct"/>
          </w:tcPr>
          <w:p w:rsidR="00EA3183" w:rsidRPr="005353BF" w:rsidRDefault="00EA3183" w:rsidP="002D5505">
            <w:pPr>
              <w:jc w:val="left"/>
              <w:rPr>
                <w:rFonts w:ascii="Courier New" w:hAnsi="Courier New" w:cs="Courier New"/>
                <w:noProof/>
              </w:rPr>
            </w:pPr>
            <w:r w:rsidRPr="005353BF">
              <w:rPr>
                <w:rFonts w:ascii="Courier New" w:hAnsi="Courier New" w:cs="Courier New"/>
                <w:noProof/>
              </w:rPr>
              <w:t>ToppingChoice</w:t>
            </w:r>
          </w:p>
        </w:tc>
        <w:tc>
          <w:tcPr>
            <w:tcW w:w="1667" w:type="pct"/>
          </w:tcPr>
          <w:p w:rsidR="00EA3183" w:rsidRDefault="00EA3183" w:rsidP="002D5505">
            <w:pPr>
              <w:jc w:val="left"/>
            </w:pPr>
            <w:r>
              <w:t>Variable Integer</w:t>
            </w:r>
          </w:p>
        </w:tc>
        <w:tc>
          <w:tcPr>
            <w:tcW w:w="1667" w:type="pct"/>
          </w:tcPr>
          <w:p w:rsidR="009A1C30" w:rsidRDefault="00EA3183" w:rsidP="00EA3183">
            <w:pPr>
              <w:jc w:val="left"/>
            </w:pPr>
            <w:r>
              <w:t>Stores the number of toppings the user would like</w:t>
            </w:r>
          </w:p>
        </w:tc>
      </w:tr>
    </w:tbl>
    <w:p w:rsidR="009A1C30" w:rsidRDefault="009A1C30" w:rsidP="00FA3ECE">
      <w:pPr>
        <w:pStyle w:val="Heading4"/>
        <w:spacing w:before="360" w:after="120"/>
        <w:jc w:val="center"/>
        <w:rPr>
          <w:highlight w:val="white"/>
          <w:lang w:eastAsia="en-GB" w:bidi="hi-IN"/>
        </w:rPr>
      </w:pPr>
      <w:r>
        <w:rPr>
          <w:highlight w:val="white"/>
          <w:lang w:eastAsia="en-GB" w:bidi="hi-IN"/>
        </w:rPr>
        <w:t>THOUGHTS</w:t>
      </w:r>
    </w:p>
    <w:p w:rsidR="009A1C30" w:rsidRDefault="009A1C30" w:rsidP="00FA3ECE">
      <w:pPr>
        <w:rPr>
          <w:highlight w:val="white"/>
          <w:lang w:eastAsia="en-GB" w:bidi="hi-IN"/>
        </w:rPr>
      </w:pPr>
      <w:r>
        <w:rPr>
          <w:highlight w:val="white"/>
          <w:lang w:eastAsia="en-GB" w:bidi="hi-IN"/>
        </w:rPr>
        <w:t>I have taken a long approach, perhaps unnecessarily detail</w:t>
      </w:r>
      <w:r w:rsidR="00FA3ECE">
        <w:rPr>
          <w:highlight w:val="white"/>
          <w:lang w:eastAsia="en-GB" w:bidi="hi-IN"/>
        </w:rPr>
        <w:t>ed</w:t>
      </w:r>
      <w:r>
        <w:rPr>
          <w:highlight w:val="white"/>
          <w:lang w:eastAsia="en-GB" w:bidi="hi-IN"/>
        </w:rPr>
        <w:t xml:space="preserve">, to build this report along with my application. Nevertheless, I think I now understand the value of documentation. The detailed paraphrasing and listing of the design have allowed me to better understand my application. </w:t>
      </w:r>
      <w:r w:rsidR="00FA3ECE">
        <w:rPr>
          <w:highlight w:val="white"/>
          <w:lang w:eastAsia="en-GB" w:bidi="hi-IN"/>
        </w:rPr>
        <w:t xml:space="preserve">Using a detailed pseudocode before writing a Python program helped confirm the design of the application. </w:t>
      </w:r>
      <w:r>
        <w:rPr>
          <w:highlight w:val="white"/>
          <w:lang w:eastAsia="en-GB" w:bidi="hi-IN"/>
        </w:rPr>
        <w:t xml:space="preserve">The test data proved helpful in finding and fixing errors. </w:t>
      </w:r>
      <w:r w:rsidR="00FA3ECE">
        <w:rPr>
          <w:highlight w:val="white"/>
          <w:lang w:eastAsia="en-GB" w:bidi="hi-IN"/>
        </w:rPr>
        <w:t xml:space="preserve">I must also say that, rather surprisingly, I enjoyed building this report. </w:t>
      </w:r>
      <w:r>
        <w:rPr>
          <w:highlight w:val="white"/>
          <w:lang w:eastAsia="en-GB" w:bidi="hi-IN"/>
        </w:rPr>
        <w:t xml:space="preserve">Now as I complete this file, I am confident that the data would help me better prepare for my exams and achieve the </w:t>
      </w:r>
      <w:r w:rsidR="00FA3ECE">
        <w:rPr>
          <w:highlight w:val="white"/>
          <w:lang w:eastAsia="en-GB" w:bidi="hi-IN"/>
        </w:rPr>
        <w:t>A* grade easily, perhaps with full marks, in IGCSE Computer Science 0478.</w:t>
      </w:r>
    </w:p>
    <w:p w:rsidR="00FA3ECE" w:rsidRDefault="00FA3ECE" w:rsidP="00FA3ECE">
      <w:pPr>
        <w:spacing w:after="0"/>
        <w:jc w:val="left"/>
        <w:rPr>
          <w:highlight w:val="white"/>
          <w:lang w:eastAsia="en-GB" w:bidi="hi-IN"/>
        </w:rPr>
      </w:pPr>
      <w:r>
        <w:rPr>
          <w:noProof/>
          <w:lang w:eastAsia="en-GB" w:bidi="hi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5715</wp:posOffset>
            </wp:positionV>
            <wp:extent cx="352425" cy="352425"/>
            <wp:effectExtent l="0" t="0" r="9525" b="9525"/>
            <wp:wrapThrough wrapText="bothSides">
              <wp:wrapPolygon edited="0">
                <wp:start x="1168" y="0"/>
                <wp:lineTo x="0" y="3503"/>
                <wp:lineTo x="0" y="21016"/>
                <wp:lineTo x="19849" y="21016"/>
                <wp:lineTo x="21016" y="19849"/>
                <wp:lineTo x="21016" y="0"/>
                <wp:lineTo x="1168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d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highlight w:val="white"/>
          <w:lang w:eastAsia="en-GB" w:bidi="hi-IN"/>
        </w:rPr>
        <w:t>Anuj Verma</w:t>
      </w:r>
    </w:p>
    <w:p w:rsidR="00FA3ECE" w:rsidRPr="00FA3ECE" w:rsidRDefault="00FA3ECE" w:rsidP="00FA3ECE">
      <w:pPr>
        <w:pStyle w:val="NoSpacing"/>
        <w:spacing w:after="160" w:line="259" w:lineRule="auto"/>
        <w:rPr>
          <w:rFonts w:eastAsiaTheme="minorHAnsi"/>
          <w:highlight w:val="white"/>
          <w:lang w:val="en-GB" w:eastAsia="en-GB" w:bidi="hi-IN"/>
        </w:rPr>
      </w:pPr>
      <w:r w:rsidRPr="00FA3ECE">
        <w:rPr>
          <w:rFonts w:eastAsiaTheme="minorHAnsi"/>
          <w:highlight w:val="white"/>
          <w:lang w:val="en-GB" w:eastAsia="en-GB" w:bidi="hi-IN"/>
        </w:rPr>
        <w:t>CLAD</w:t>
      </w:r>
    </w:p>
    <w:sectPr w:rsidR="00FA3ECE" w:rsidRPr="00FA3ECE" w:rsidSect="00E247F1"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6" w:h="16838" w:code="9"/>
      <w:pgMar w:top="1440" w:right="1077" w:bottom="1440" w:left="107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2D76" w:rsidRDefault="00332D76" w:rsidP="00AC4CEE">
      <w:pPr>
        <w:spacing w:after="0" w:line="240" w:lineRule="auto"/>
      </w:pPr>
      <w:r>
        <w:separator/>
      </w:r>
    </w:p>
  </w:endnote>
  <w:endnote w:type="continuationSeparator" w:id="0">
    <w:p w:rsidR="00332D76" w:rsidRDefault="00332D76" w:rsidP="00AC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9EF" w:rsidRPr="008740C1" w:rsidRDefault="00332D76" w:rsidP="0066282F">
    <w:pPr>
      <w:pStyle w:val="Footer"/>
      <w:pBdr>
        <w:top w:val="single" w:sz="8" w:space="6" w:color="7F7F7F" w:themeColor="text1" w:themeTint="80"/>
      </w:pBdr>
      <w:rPr>
        <w:color w:val="7F7F7F" w:themeColor="text1" w:themeTint="80"/>
      </w:rPr>
    </w:pPr>
    <w:sdt>
      <w:sdtPr>
        <w:rPr>
          <w:color w:val="7F7F7F" w:themeColor="text1" w:themeTint="80"/>
        </w:rPr>
        <w:alias w:val="Abstract"/>
        <w:tag w:val=""/>
        <w:id w:val="-1928639279"/>
        <w:placeholder>
          <w:docPart w:val="DefaultPlaceholder_1075249612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r w:rsidR="005729EF">
          <w:rPr>
            <w:color w:val="7F7F7F" w:themeColor="text1" w:themeTint="80"/>
          </w:rPr>
          <w:t>0478/22/PRE/F/M/19</w:t>
        </w:r>
      </w:sdtContent>
    </w:sdt>
    <w:r w:rsidR="005729EF" w:rsidRPr="008A7080">
      <w:rPr>
        <w:color w:val="7F7F7F" w:themeColor="text1" w:themeTint="80"/>
      </w:rPr>
      <w:ptab w:relativeTo="margin" w:alignment="center" w:leader="none"/>
    </w:r>
    <w:r w:rsidR="005729EF" w:rsidRPr="008A7080">
      <w:rPr>
        <w:color w:val="7F7F7F" w:themeColor="text1" w:themeTint="80"/>
      </w:rPr>
      <w:ptab w:relativeTo="margin" w:alignment="right" w:leader="none"/>
    </w:r>
    <w:r w:rsidR="005729EF" w:rsidRPr="008A7080">
      <w:rPr>
        <w:color w:val="7F7F7F" w:themeColor="text1" w:themeTint="80"/>
      </w:rPr>
      <w:t xml:space="preserve">Page </w:t>
    </w:r>
    <w:r w:rsidR="005729EF" w:rsidRPr="008A7080">
      <w:rPr>
        <w:b/>
        <w:bCs/>
        <w:color w:val="7F7F7F" w:themeColor="text1" w:themeTint="80"/>
      </w:rPr>
      <w:fldChar w:fldCharType="begin"/>
    </w:r>
    <w:r w:rsidR="005729EF" w:rsidRPr="008A7080">
      <w:rPr>
        <w:b/>
        <w:bCs/>
        <w:color w:val="7F7F7F" w:themeColor="text1" w:themeTint="80"/>
      </w:rPr>
      <w:instrText xml:space="preserve"> PAGE  \* Arabic  \* MERGEFORMAT </w:instrText>
    </w:r>
    <w:r w:rsidR="005729EF" w:rsidRPr="008A7080">
      <w:rPr>
        <w:b/>
        <w:bCs/>
        <w:color w:val="7F7F7F" w:themeColor="text1" w:themeTint="80"/>
      </w:rPr>
      <w:fldChar w:fldCharType="separate"/>
    </w:r>
    <w:r w:rsidR="00BC6CC3">
      <w:rPr>
        <w:b/>
        <w:bCs/>
        <w:noProof/>
        <w:color w:val="7F7F7F" w:themeColor="text1" w:themeTint="80"/>
      </w:rPr>
      <w:t>12</w:t>
    </w:r>
    <w:r w:rsidR="005729EF" w:rsidRPr="008A7080">
      <w:rPr>
        <w:b/>
        <w:bCs/>
        <w:color w:val="7F7F7F" w:themeColor="text1" w:themeTint="80"/>
      </w:rPr>
      <w:fldChar w:fldCharType="end"/>
    </w:r>
    <w:r w:rsidR="005729EF" w:rsidRPr="008A7080">
      <w:rPr>
        <w:color w:val="7F7F7F" w:themeColor="text1" w:themeTint="80"/>
      </w:rPr>
      <w:t xml:space="preserve"> of </w:t>
    </w:r>
    <w:r w:rsidR="005729EF" w:rsidRPr="008A7080">
      <w:rPr>
        <w:b/>
        <w:bCs/>
        <w:color w:val="7F7F7F" w:themeColor="text1" w:themeTint="80"/>
      </w:rPr>
      <w:fldChar w:fldCharType="begin"/>
    </w:r>
    <w:r w:rsidR="005729EF" w:rsidRPr="008A7080">
      <w:rPr>
        <w:b/>
        <w:bCs/>
        <w:color w:val="7F7F7F" w:themeColor="text1" w:themeTint="80"/>
      </w:rPr>
      <w:instrText xml:space="preserve"> NUMPAGES  \* Arabic  \* MERGEFORMAT </w:instrText>
    </w:r>
    <w:r w:rsidR="005729EF" w:rsidRPr="008A7080">
      <w:rPr>
        <w:b/>
        <w:bCs/>
        <w:color w:val="7F7F7F" w:themeColor="text1" w:themeTint="80"/>
      </w:rPr>
      <w:fldChar w:fldCharType="separate"/>
    </w:r>
    <w:r w:rsidR="00BC6CC3">
      <w:rPr>
        <w:b/>
        <w:bCs/>
        <w:noProof/>
        <w:color w:val="7F7F7F" w:themeColor="text1" w:themeTint="80"/>
      </w:rPr>
      <w:t>12</w:t>
    </w:r>
    <w:r w:rsidR="005729EF" w:rsidRPr="008A7080">
      <w:rPr>
        <w:b/>
        <w:bCs/>
        <w:color w:val="7F7F7F" w:themeColor="text1" w:themeTint="8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9EF" w:rsidRPr="0097702E" w:rsidRDefault="005729EF" w:rsidP="00C03B48">
    <w:pPr>
      <w:pStyle w:val="Footer"/>
      <w:rPr>
        <w:color w:val="7F7F7F" w:themeColor="text1" w:themeTint="80"/>
      </w:rPr>
    </w:pPr>
  </w:p>
  <w:p w:rsidR="005729EF" w:rsidRPr="0097702E" w:rsidRDefault="005729EF">
    <w:pPr>
      <w:pStyle w:val="Footer"/>
      <w:rPr>
        <w:color w:val="7F7F7F" w:themeColor="text1" w:themeTint="8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2D76" w:rsidRDefault="00332D76" w:rsidP="00AC4CEE">
      <w:pPr>
        <w:spacing w:after="0" w:line="240" w:lineRule="auto"/>
      </w:pPr>
      <w:r>
        <w:separator/>
      </w:r>
    </w:p>
  </w:footnote>
  <w:footnote w:type="continuationSeparator" w:id="0">
    <w:p w:rsidR="00332D76" w:rsidRDefault="00332D76" w:rsidP="00AC4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9EF" w:rsidRPr="0013799D" w:rsidRDefault="005729EF" w:rsidP="00312851">
    <w:pPr>
      <w:pStyle w:val="Header"/>
      <w:spacing w:after="240"/>
      <w:jc w:val="right"/>
    </w:pPr>
    <w:r>
      <w:rPr>
        <w:noProof/>
        <w:lang w:eastAsia="en-GB" w:bidi="hi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254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729EF" w:rsidRPr="008A7080" w:rsidRDefault="00332D76">
                          <w:pPr>
                            <w:pStyle w:val="Header"/>
                            <w:jc w:val="center"/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FFFFFF" w:themeColor="background1"/>
                              </w:rPr>
                              <w:alias w:val="Subject"/>
                              <w:tag w:val=""/>
                              <w:id w:val="80489027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729EF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  <w:t>Computer Science</w:t>
                              </w:r>
                            </w:sdtContent>
                          </w:sdt>
                          <w:r w:rsidR="005729EF" w:rsidRPr="008A7080"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tab/>
                          </w: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FFFFFF" w:themeColor="background1"/>
                              </w:rPr>
                              <w:alias w:val="Title"/>
                              <w:tag w:val=""/>
                              <w:id w:val="106877384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729EF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  <w:t>Pre-release Material Development</w:t>
                              </w:r>
                            </w:sdtContent>
                          </w:sdt>
                          <w:r w:rsidR="005729EF" w:rsidRPr="008A7080"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tab/>
                          </w:r>
                          <w:r w:rsidR="005729EF"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fldChar w:fldCharType="begin"/>
                          </w:r>
                          <w:r w:rsidR="005729EF"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instrText xml:space="preserve"> DATE  \@ "dd/MM/yyyy" </w:instrText>
                          </w:r>
                          <w:r w:rsidR="005729EF"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fldChar w:fldCharType="separate"/>
                          </w:r>
                          <w:r w:rsidR="00BC6CC3">
                            <w:rPr>
                              <w:b/>
                              <w:bCs/>
                              <w:caps/>
                              <w:noProof/>
                              <w:color w:val="FFFFFF" w:themeColor="background1"/>
                            </w:rPr>
                            <w:t>07/03/2019</w:t>
                          </w:r>
                          <w:r w:rsidR="005729EF"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8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" o:allowoverlap="f" fillcolor="#4472c4 [3208]" stroked="f" strokeweight="1pt">
              <v:textbox style="mso-fit-shape-to-text:t">
                <w:txbxContent>
                  <w:p w:rsidR="005729EF" w:rsidRPr="008A7080" w:rsidRDefault="00332D76">
                    <w:pPr>
                      <w:pStyle w:val="Header"/>
                      <w:jc w:val="center"/>
                      <w:rPr>
                        <w:b/>
                        <w:bCs/>
                        <w:caps/>
                        <w:color w:val="FFFFFF" w:themeColor="background1"/>
                      </w:rPr>
                    </w:pPr>
                    <w:sdt>
                      <w:sdtPr>
                        <w:rPr>
                          <w:b/>
                          <w:bCs/>
                          <w:caps/>
                          <w:color w:val="FFFFFF" w:themeColor="background1"/>
                        </w:rPr>
                        <w:alias w:val="Subject"/>
                        <w:tag w:val=""/>
                        <w:id w:val="804890276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r w:rsidR="005729EF">
                          <w:rPr>
                            <w:b/>
                            <w:bCs/>
                            <w:caps/>
                            <w:color w:val="FFFFFF" w:themeColor="background1"/>
                          </w:rPr>
                          <w:t>Computer Science</w:t>
                        </w:r>
                      </w:sdtContent>
                    </w:sdt>
                    <w:r w:rsidR="005729EF" w:rsidRPr="008A7080">
                      <w:rPr>
                        <w:b/>
                        <w:bCs/>
                        <w:caps/>
                        <w:color w:val="FFFFFF" w:themeColor="background1"/>
                      </w:rPr>
                      <w:tab/>
                    </w:r>
                    <w:sdt>
                      <w:sdtPr>
                        <w:rPr>
                          <w:b/>
                          <w:bCs/>
                          <w:caps/>
                          <w:color w:val="FFFFFF" w:themeColor="background1"/>
                        </w:rPr>
                        <w:alias w:val="Title"/>
                        <w:tag w:val=""/>
                        <w:id w:val="1068773842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5729EF">
                          <w:rPr>
                            <w:b/>
                            <w:bCs/>
                            <w:caps/>
                            <w:color w:val="FFFFFF" w:themeColor="background1"/>
                          </w:rPr>
                          <w:t>Pre-release Material Development</w:t>
                        </w:r>
                      </w:sdtContent>
                    </w:sdt>
                    <w:r w:rsidR="005729EF" w:rsidRPr="008A7080">
                      <w:rPr>
                        <w:b/>
                        <w:bCs/>
                        <w:caps/>
                        <w:color w:val="FFFFFF" w:themeColor="background1"/>
                      </w:rPr>
                      <w:tab/>
                    </w:r>
                    <w:r w:rsidR="005729EF">
                      <w:rPr>
                        <w:b/>
                        <w:bCs/>
                        <w:caps/>
                        <w:color w:val="FFFFFF" w:themeColor="background1"/>
                      </w:rPr>
                      <w:fldChar w:fldCharType="begin"/>
                    </w:r>
                    <w:r w:rsidR="005729EF">
                      <w:rPr>
                        <w:b/>
                        <w:bCs/>
                        <w:caps/>
                        <w:color w:val="FFFFFF" w:themeColor="background1"/>
                      </w:rPr>
                      <w:instrText xml:space="preserve"> DATE  \@ "dd/MM/yyyy" </w:instrText>
                    </w:r>
                    <w:r w:rsidR="005729EF">
                      <w:rPr>
                        <w:b/>
                        <w:bCs/>
                        <w:caps/>
                        <w:color w:val="FFFFFF" w:themeColor="background1"/>
                      </w:rPr>
                      <w:fldChar w:fldCharType="separate"/>
                    </w:r>
                    <w:r w:rsidR="00BC6CC3">
                      <w:rPr>
                        <w:b/>
                        <w:bCs/>
                        <w:caps/>
                        <w:noProof/>
                        <w:color w:val="FFFFFF" w:themeColor="background1"/>
                      </w:rPr>
                      <w:t>07/03/2019</w:t>
                    </w:r>
                    <w:r w:rsidR="005729EF">
                      <w:rPr>
                        <w:b/>
                        <w:bCs/>
                        <w:cap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9EF" w:rsidRPr="0097702E" w:rsidRDefault="005729EF" w:rsidP="00DB6C17">
    <w:pPr>
      <w:pStyle w:val="Header"/>
      <w:jc w:val="right"/>
      <w:rPr>
        <w:color w:val="7F7F7F" w:themeColor="text1" w:themeTint="80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6961FA"/>
    <w:multiLevelType w:val="hybridMultilevel"/>
    <w:tmpl w:val="0ADE2D2A"/>
    <w:lvl w:ilvl="0" w:tplc="F998D614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D0B3BCF"/>
    <w:multiLevelType w:val="hybridMultilevel"/>
    <w:tmpl w:val="B82C1FBC"/>
    <w:lvl w:ilvl="0" w:tplc="AB6847F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  <w:color w:val="323E4F" w:themeColor="text2" w:themeShade="BF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C171D88"/>
    <w:multiLevelType w:val="hybridMultilevel"/>
    <w:tmpl w:val="3CC23056"/>
    <w:lvl w:ilvl="0" w:tplc="5C942E98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478F5"/>
    <w:multiLevelType w:val="hybridMultilevel"/>
    <w:tmpl w:val="8860538A"/>
    <w:lvl w:ilvl="0" w:tplc="5C942E98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BFD05BF"/>
    <w:multiLevelType w:val="hybridMultilevel"/>
    <w:tmpl w:val="37D2D86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0B06252"/>
    <w:multiLevelType w:val="hybridMultilevel"/>
    <w:tmpl w:val="25F23B0C"/>
    <w:lvl w:ilvl="0" w:tplc="AB6847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23E4F" w:themeColor="text2" w:themeShade="BF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E23C75"/>
    <w:multiLevelType w:val="hybridMultilevel"/>
    <w:tmpl w:val="141E299E"/>
    <w:lvl w:ilvl="0" w:tplc="F998D614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AA8515A"/>
    <w:multiLevelType w:val="hybridMultilevel"/>
    <w:tmpl w:val="7DFA636C"/>
    <w:lvl w:ilvl="0" w:tplc="5C942E98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700750"/>
    <w:multiLevelType w:val="hybridMultilevel"/>
    <w:tmpl w:val="63B20BAA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8"/>
  </w:num>
  <w:num w:numId="8">
    <w:abstractNumId w:val="4"/>
  </w:num>
  <w:num w:numId="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ABB"/>
    <w:rsid w:val="00005794"/>
    <w:rsid w:val="0002088F"/>
    <w:rsid w:val="00063FF6"/>
    <w:rsid w:val="00071417"/>
    <w:rsid w:val="00085169"/>
    <w:rsid w:val="00087B32"/>
    <w:rsid w:val="000A01C5"/>
    <w:rsid w:val="000E7FCC"/>
    <w:rsid w:val="001050E6"/>
    <w:rsid w:val="00111490"/>
    <w:rsid w:val="00120AF9"/>
    <w:rsid w:val="001225B7"/>
    <w:rsid w:val="001239A4"/>
    <w:rsid w:val="00124D70"/>
    <w:rsid w:val="001348BF"/>
    <w:rsid w:val="0013799D"/>
    <w:rsid w:val="00150CA5"/>
    <w:rsid w:val="001718F4"/>
    <w:rsid w:val="00173437"/>
    <w:rsid w:val="001A035F"/>
    <w:rsid w:val="001A091A"/>
    <w:rsid w:val="001A6D3F"/>
    <w:rsid w:val="001C7B5D"/>
    <w:rsid w:val="001E0EAD"/>
    <w:rsid w:val="001E10D1"/>
    <w:rsid w:val="001E27C2"/>
    <w:rsid w:val="001F0F4C"/>
    <w:rsid w:val="001F73F8"/>
    <w:rsid w:val="00202973"/>
    <w:rsid w:val="00236D55"/>
    <w:rsid w:val="002729C4"/>
    <w:rsid w:val="002938FB"/>
    <w:rsid w:val="002A33F9"/>
    <w:rsid w:val="002B1AD1"/>
    <w:rsid w:val="002B52AD"/>
    <w:rsid w:val="002B7E63"/>
    <w:rsid w:val="002C4258"/>
    <w:rsid w:val="002D1A35"/>
    <w:rsid w:val="002D5505"/>
    <w:rsid w:val="002E6038"/>
    <w:rsid w:val="0030188F"/>
    <w:rsid w:val="00301E03"/>
    <w:rsid w:val="00303F17"/>
    <w:rsid w:val="0031169D"/>
    <w:rsid w:val="00312851"/>
    <w:rsid w:val="00332D76"/>
    <w:rsid w:val="00351DD6"/>
    <w:rsid w:val="003671B5"/>
    <w:rsid w:val="00374F6E"/>
    <w:rsid w:val="003B1DF2"/>
    <w:rsid w:val="003C37A1"/>
    <w:rsid w:val="003C76E1"/>
    <w:rsid w:val="003E401F"/>
    <w:rsid w:val="003F4BF2"/>
    <w:rsid w:val="00420C6C"/>
    <w:rsid w:val="00432BE1"/>
    <w:rsid w:val="004347A5"/>
    <w:rsid w:val="00437A9B"/>
    <w:rsid w:val="004429A0"/>
    <w:rsid w:val="0044362D"/>
    <w:rsid w:val="00465C26"/>
    <w:rsid w:val="00491799"/>
    <w:rsid w:val="00492E44"/>
    <w:rsid w:val="004A483B"/>
    <w:rsid w:val="004B299D"/>
    <w:rsid w:val="004C2553"/>
    <w:rsid w:val="004D6850"/>
    <w:rsid w:val="004E1982"/>
    <w:rsid w:val="004E66DF"/>
    <w:rsid w:val="004F2544"/>
    <w:rsid w:val="00506090"/>
    <w:rsid w:val="0052611A"/>
    <w:rsid w:val="005353BF"/>
    <w:rsid w:val="005448FB"/>
    <w:rsid w:val="005729EF"/>
    <w:rsid w:val="00586E35"/>
    <w:rsid w:val="00591A29"/>
    <w:rsid w:val="005A52ED"/>
    <w:rsid w:val="005E2C04"/>
    <w:rsid w:val="006276BC"/>
    <w:rsid w:val="0066282F"/>
    <w:rsid w:val="0066458B"/>
    <w:rsid w:val="00694AB8"/>
    <w:rsid w:val="006B23A9"/>
    <w:rsid w:val="006B5F29"/>
    <w:rsid w:val="006C0D38"/>
    <w:rsid w:val="006E1161"/>
    <w:rsid w:val="007021E1"/>
    <w:rsid w:val="00710152"/>
    <w:rsid w:val="0071101D"/>
    <w:rsid w:val="00737674"/>
    <w:rsid w:val="007530F7"/>
    <w:rsid w:val="00761923"/>
    <w:rsid w:val="00771F7E"/>
    <w:rsid w:val="0078165F"/>
    <w:rsid w:val="007B24CD"/>
    <w:rsid w:val="007B6896"/>
    <w:rsid w:val="007F686B"/>
    <w:rsid w:val="00813291"/>
    <w:rsid w:val="00827C5B"/>
    <w:rsid w:val="00840341"/>
    <w:rsid w:val="00850733"/>
    <w:rsid w:val="0086393E"/>
    <w:rsid w:val="008740C1"/>
    <w:rsid w:val="0087587B"/>
    <w:rsid w:val="00876F3B"/>
    <w:rsid w:val="00882267"/>
    <w:rsid w:val="00894C18"/>
    <w:rsid w:val="008A6F71"/>
    <w:rsid w:val="008A7080"/>
    <w:rsid w:val="008B498C"/>
    <w:rsid w:val="008C6E05"/>
    <w:rsid w:val="00925EE6"/>
    <w:rsid w:val="00926436"/>
    <w:rsid w:val="00934A4A"/>
    <w:rsid w:val="009625C9"/>
    <w:rsid w:val="00963997"/>
    <w:rsid w:val="0097702E"/>
    <w:rsid w:val="00993115"/>
    <w:rsid w:val="009A073B"/>
    <w:rsid w:val="009A1C30"/>
    <w:rsid w:val="009A2B63"/>
    <w:rsid w:val="009C4281"/>
    <w:rsid w:val="009D290B"/>
    <w:rsid w:val="009D502C"/>
    <w:rsid w:val="00A0383C"/>
    <w:rsid w:val="00A05355"/>
    <w:rsid w:val="00A34B73"/>
    <w:rsid w:val="00A36449"/>
    <w:rsid w:val="00A67FCF"/>
    <w:rsid w:val="00A74A2D"/>
    <w:rsid w:val="00AB333A"/>
    <w:rsid w:val="00AC4CEE"/>
    <w:rsid w:val="00AF71E9"/>
    <w:rsid w:val="00B069B7"/>
    <w:rsid w:val="00B161F4"/>
    <w:rsid w:val="00B93242"/>
    <w:rsid w:val="00BC5C5F"/>
    <w:rsid w:val="00BC6CC3"/>
    <w:rsid w:val="00C03B48"/>
    <w:rsid w:val="00C11962"/>
    <w:rsid w:val="00C4498F"/>
    <w:rsid w:val="00C70B3A"/>
    <w:rsid w:val="00C83EF2"/>
    <w:rsid w:val="00C916C7"/>
    <w:rsid w:val="00C97BFE"/>
    <w:rsid w:val="00CA1EE6"/>
    <w:rsid w:val="00CB6A55"/>
    <w:rsid w:val="00CB7ABB"/>
    <w:rsid w:val="00D51D99"/>
    <w:rsid w:val="00D81A2F"/>
    <w:rsid w:val="00D84BCA"/>
    <w:rsid w:val="00DB6C17"/>
    <w:rsid w:val="00DD4DDD"/>
    <w:rsid w:val="00DF2415"/>
    <w:rsid w:val="00DF490B"/>
    <w:rsid w:val="00DF5FFC"/>
    <w:rsid w:val="00E247F1"/>
    <w:rsid w:val="00E270ED"/>
    <w:rsid w:val="00E32780"/>
    <w:rsid w:val="00E46767"/>
    <w:rsid w:val="00E47B9F"/>
    <w:rsid w:val="00E57481"/>
    <w:rsid w:val="00E658FB"/>
    <w:rsid w:val="00EA3183"/>
    <w:rsid w:val="00EC71FF"/>
    <w:rsid w:val="00F07183"/>
    <w:rsid w:val="00F11510"/>
    <w:rsid w:val="00F61F48"/>
    <w:rsid w:val="00F9227F"/>
    <w:rsid w:val="00F973F7"/>
    <w:rsid w:val="00FA3ECE"/>
    <w:rsid w:val="00FB6436"/>
    <w:rsid w:val="00FD03A6"/>
    <w:rsid w:val="00FE2555"/>
    <w:rsid w:val="00FE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AC2E3A-8B23-4FCF-9593-E102F78D4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498C"/>
    <w:pPr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63FF6"/>
    <w:pPr>
      <w:keepNext/>
      <w:keepLines/>
      <w:pBdr>
        <w:bottom w:val="single" w:sz="4" w:space="1" w:color="4472C4" w:themeColor="accent5"/>
      </w:pBdr>
      <w:spacing w:before="240" w:after="0"/>
      <w:jc w:val="left"/>
      <w:outlineLvl w:val="0"/>
    </w:pPr>
    <w:rPr>
      <w:rFonts w:asciiTheme="majorHAnsi" w:eastAsiaTheme="majorEastAsia" w:hAnsiTheme="majorHAnsi" w:cstheme="majorBidi"/>
      <w:b/>
      <w:color w:val="4472C4" w:themeColor="accent5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63FF6"/>
    <w:pPr>
      <w:numPr>
        <w:ilvl w:val="1"/>
      </w:numPr>
      <w:pBdr>
        <w:bottom w:val="none" w:sz="0" w:space="0" w:color="auto"/>
      </w:pBdr>
      <w:outlineLvl w:val="1"/>
    </w:pPr>
    <w:rPr>
      <w:b w:val="0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63FF6"/>
    <w:pPr>
      <w:spacing w:before="40"/>
      <w:outlineLvl w:val="2"/>
    </w:pPr>
    <w:rPr>
      <w:color w:val="70AD47" w:themeColor="accent6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2B52AD"/>
    <w:pPr>
      <w:outlineLvl w:val="3"/>
    </w:pPr>
    <w:rPr>
      <w:b/>
      <w:iCs/>
      <w:color w:val="4472C4" w:themeColor="accent5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63F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70AD47" w:themeColor="accent6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225B7"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A1C30"/>
    <w:pPr>
      <w:keepNext/>
      <w:widowControl w:val="0"/>
      <w:pBdr>
        <w:top w:val="dashSmallGap" w:sz="4" w:space="1" w:color="70AD47" w:themeColor="accent6"/>
        <w:left w:val="dashSmallGap" w:sz="4" w:space="4" w:color="70AD47" w:themeColor="accent6"/>
        <w:bottom w:val="dashSmallGap" w:sz="4" w:space="1" w:color="70AD47" w:themeColor="accent6"/>
        <w:right w:val="dashSmallGap" w:sz="4" w:space="4" w:color="70AD47" w:themeColor="accent6"/>
      </w:pBdr>
      <w:autoSpaceDE w:val="0"/>
      <w:autoSpaceDN w:val="0"/>
      <w:adjustRightInd w:val="0"/>
      <w:spacing w:after="0" w:line="240" w:lineRule="auto"/>
      <w:jc w:val="left"/>
      <w:outlineLvl w:val="6"/>
    </w:pPr>
    <w:rPr>
      <w:rFonts w:ascii="Courier New" w:eastAsia="Times New Roman" w:hAnsi="Courier New" w:cs="Courier New"/>
      <w:b/>
      <w:bCs/>
      <w:color w:val="0000FF"/>
      <w:sz w:val="20"/>
      <w:szCs w:val="20"/>
      <w:lang w:eastAsia="en-GB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63FF6"/>
    <w:rPr>
      <w:rFonts w:asciiTheme="majorHAnsi" w:eastAsiaTheme="majorEastAsia" w:hAnsiTheme="majorHAnsi" w:cstheme="majorBidi"/>
      <w:b/>
      <w:color w:val="4472C4" w:themeColor="accent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3FF6"/>
    <w:rPr>
      <w:rFonts w:asciiTheme="majorHAnsi" w:eastAsiaTheme="majorEastAsia" w:hAnsiTheme="majorHAnsi" w:cstheme="majorBidi"/>
      <w:color w:val="4472C4" w:themeColor="accent5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063FF6"/>
    <w:rPr>
      <w:rFonts w:asciiTheme="majorHAnsi" w:eastAsiaTheme="majorEastAsia" w:hAnsiTheme="majorHAnsi" w:cstheme="majorBidi"/>
      <w:color w:val="70AD47" w:themeColor="accent6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B52AD"/>
    <w:rPr>
      <w:rFonts w:asciiTheme="majorHAnsi" w:eastAsiaTheme="majorEastAsia" w:hAnsiTheme="majorHAnsi" w:cstheme="majorBidi"/>
      <w:b/>
      <w:iCs/>
      <w:color w:val="4472C4" w:themeColor="accent5"/>
      <w:sz w:val="24"/>
      <w:szCs w:val="24"/>
    </w:rPr>
  </w:style>
  <w:style w:type="paragraph" w:styleId="Title">
    <w:name w:val="Title"/>
    <w:next w:val="Normal"/>
    <w:link w:val="TitleChar"/>
    <w:autoRedefine/>
    <w:uiPriority w:val="10"/>
    <w:qFormat/>
    <w:rsid w:val="00063F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3FF6"/>
    <w:rPr>
      <w:rFonts w:asciiTheme="majorHAnsi" w:eastAsiaTheme="majorEastAsia" w:hAnsiTheme="majorHAnsi" w:cstheme="majorBidi"/>
      <w:spacing w:val="-10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FF6"/>
    <w:pPr>
      <w:numPr>
        <w:ilvl w:val="1"/>
      </w:numPr>
      <w:pBdr>
        <w:bottom w:val="single" w:sz="4" w:space="1" w:color="595959" w:themeColor="text1" w:themeTint="A6"/>
      </w:pBd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63FF6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rsid w:val="00063FF6"/>
    <w:pPr>
      <w:outlineLvl w:val="9"/>
    </w:pPr>
    <w:rPr>
      <w:color w:val="2E74B5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63FF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63FF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63FF6"/>
    <w:pPr>
      <w:spacing w:after="100"/>
      <w:ind w:left="440"/>
    </w:pPr>
    <w:rPr>
      <w:rFonts w:eastAsiaTheme="minorEastAsia" w:cs="Times New Roman"/>
      <w:lang w:val="en-US"/>
    </w:rPr>
  </w:style>
  <w:style w:type="paragraph" w:customStyle="1" w:styleId="Heading1STD">
    <w:name w:val="Heading 1 STD"/>
    <w:link w:val="Heading1STDChar"/>
    <w:autoRedefine/>
    <w:rsid w:val="00063FF6"/>
    <w:rPr>
      <w:rFonts w:asciiTheme="majorHAnsi" w:eastAsiaTheme="majorEastAsia" w:hAnsiTheme="majorHAnsi" w:cstheme="majorBidi"/>
      <w:color w:val="4472C4" w:themeColor="accent5"/>
      <w:sz w:val="32"/>
      <w:szCs w:val="32"/>
    </w:rPr>
  </w:style>
  <w:style w:type="paragraph" w:customStyle="1" w:styleId="Heading2STD">
    <w:name w:val="Heading 2 STD"/>
    <w:basedOn w:val="Heading2"/>
    <w:link w:val="Heading2STDChar"/>
    <w:rsid w:val="00063FF6"/>
    <w:pPr>
      <w:numPr>
        <w:ilvl w:val="0"/>
      </w:numPr>
    </w:pPr>
  </w:style>
  <w:style w:type="character" w:customStyle="1" w:styleId="Heading1STDChar">
    <w:name w:val="Heading 1 STD Char"/>
    <w:basedOn w:val="DefaultParagraphFont"/>
    <w:link w:val="Heading1STD"/>
    <w:rsid w:val="00063FF6"/>
    <w:rPr>
      <w:rFonts w:asciiTheme="majorHAnsi" w:eastAsiaTheme="majorEastAsia" w:hAnsiTheme="majorHAnsi" w:cstheme="majorBidi"/>
      <w:color w:val="4472C4" w:themeColor="accent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63FF6"/>
    <w:rPr>
      <w:color w:val="0563C1" w:themeColor="hyperlink"/>
      <w:u w:val="single"/>
    </w:rPr>
  </w:style>
  <w:style w:type="character" w:customStyle="1" w:styleId="Heading2STDChar">
    <w:name w:val="Heading 2 STD Char"/>
    <w:basedOn w:val="Heading2Char"/>
    <w:link w:val="Heading2STD"/>
    <w:rsid w:val="00063FF6"/>
    <w:rPr>
      <w:rFonts w:asciiTheme="majorHAnsi" w:eastAsiaTheme="majorEastAsia" w:hAnsiTheme="majorHAnsi" w:cstheme="majorBidi"/>
      <w:color w:val="4472C4" w:themeColor="accent5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63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FF6"/>
  </w:style>
  <w:style w:type="paragraph" w:styleId="Footer">
    <w:name w:val="footer"/>
    <w:basedOn w:val="Normal"/>
    <w:link w:val="FooterChar"/>
    <w:uiPriority w:val="99"/>
    <w:unhideWhenUsed/>
    <w:rsid w:val="00063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FF6"/>
  </w:style>
  <w:style w:type="character" w:styleId="PlaceholderText">
    <w:name w:val="Placeholder Text"/>
    <w:basedOn w:val="DefaultParagraphFont"/>
    <w:uiPriority w:val="99"/>
    <w:semiHidden/>
    <w:rsid w:val="00063FF6"/>
    <w:rPr>
      <w:color w:val="808080"/>
    </w:rPr>
  </w:style>
  <w:style w:type="paragraph" w:styleId="ListParagraph">
    <w:name w:val="List Paragraph"/>
    <w:basedOn w:val="Normal"/>
    <w:uiPriority w:val="34"/>
    <w:qFormat/>
    <w:rsid w:val="00063FF6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C30"/>
    <w:pPr>
      <w:pBdr>
        <w:top w:val="single" w:sz="12" w:space="10" w:color="4472C4" w:themeColor="accent5"/>
        <w:bottom w:val="single" w:sz="12" w:space="10" w:color="4472C4" w:themeColor="accent5"/>
      </w:pBdr>
      <w:spacing w:before="360" w:after="360"/>
      <w:ind w:left="862" w:right="862"/>
      <w:jc w:val="center"/>
      <w:outlineLvl w:val="0"/>
    </w:pPr>
    <w:rPr>
      <w:b/>
      <w:iCs/>
      <w:color w:val="4472C4" w:themeColor="accent5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C30"/>
    <w:rPr>
      <w:b/>
      <w:iCs/>
      <w:color w:val="4472C4" w:themeColor="accent5"/>
    </w:rPr>
  </w:style>
  <w:style w:type="character" w:customStyle="1" w:styleId="Heading5Char">
    <w:name w:val="Heading 5 Char"/>
    <w:basedOn w:val="DefaultParagraphFont"/>
    <w:link w:val="Heading5"/>
    <w:uiPriority w:val="9"/>
    <w:rsid w:val="00063FF6"/>
    <w:rPr>
      <w:rFonts w:asciiTheme="majorHAnsi" w:eastAsiaTheme="majorEastAsia" w:hAnsiTheme="majorHAnsi" w:cstheme="majorBidi"/>
      <w:b/>
      <w:color w:val="70AD47" w:themeColor="accent6"/>
      <w:sz w:val="24"/>
    </w:rPr>
  </w:style>
  <w:style w:type="paragraph" w:customStyle="1" w:styleId="Body">
    <w:name w:val="Body"/>
    <w:basedOn w:val="Normal"/>
    <w:link w:val="BodyChar"/>
    <w:qFormat/>
    <w:rsid w:val="00063FF6"/>
    <w:rPr>
      <w:rFonts w:ascii="Arial" w:hAnsi="Arial"/>
      <w:sz w:val="24"/>
    </w:rPr>
  </w:style>
  <w:style w:type="character" w:customStyle="1" w:styleId="BodyChar">
    <w:name w:val="Body Char"/>
    <w:basedOn w:val="DefaultParagraphFont"/>
    <w:link w:val="Body"/>
    <w:rsid w:val="00063FF6"/>
    <w:rPr>
      <w:rFonts w:ascii="Arial" w:hAnsi="Arial"/>
      <w:sz w:val="24"/>
    </w:rPr>
  </w:style>
  <w:style w:type="paragraph" w:customStyle="1" w:styleId="Important">
    <w:name w:val="Important"/>
    <w:basedOn w:val="Normal"/>
    <w:next w:val="Normal"/>
    <w:link w:val="ImportantChar"/>
    <w:qFormat/>
    <w:rsid w:val="00063FF6"/>
    <w:pPr>
      <w:pBdr>
        <w:top w:val="single" w:sz="8" w:space="4" w:color="5B9BD5" w:themeColor="accent1"/>
        <w:left w:val="single" w:sz="8" w:space="4" w:color="5B9BD5" w:themeColor="accent1"/>
        <w:bottom w:val="single" w:sz="8" w:space="4" w:color="5B9BD5" w:themeColor="accent1"/>
        <w:right w:val="single" w:sz="8" w:space="4" w:color="5B9BD5" w:themeColor="accent1"/>
      </w:pBdr>
      <w:shd w:val="clear" w:color="auto" w:fill="DEEAF6" w:themeFill="accent1" w:themeFillTint="33"/>
    </w:pPr>
    <w:rPr>
      <w:color w:val="000000" w:themeColor="text1"/>
    </w:rPr>
  </w:style>
  <w:style w:type="character" w:customStyle="1" w:styleId="ImportantChar">
    <w:name w:val="Important Char"/>
    <w:basedOn w:val="DefaultParagraphFont"/>
    <w:link w:val="Important"/>
    <w:rsid w:val="00063FF6"/>
    <w:rPr>
      <w:color w:val="000000" w:themeColor="text1"/>
      <w:shd w:val="clear" w:color="auto" w:fill="DEEAF6" w:themeFill="accent1" w:themeFillTint="33"/>
    </w:rPr>
  </w:style>
  <w:style w:type="paragraph" w:customStyle="1" w:styleId="ContentsHeading">
    <w:name w:val="Contents Heading"/>
    <w:basedOn w:val="TOCHeading"/>
    <w:link w:val="ContentsHeadingChar"/>
    <w:qFormat/>
    <w:rsid w:val="00063FF6"/>
    <w:pPr>
      <w:pBdr>
        <w:bottom w:val="single" w:sz="4" w:space="1" w:color="ED7D31" w:themeColor="accent2"/>
      </w:pBdr>
    </w:pPr>
    <w:rPr>
      <w:caps/>
      <w:color w:val="ED7D31" w:themeColor="accent2"/>
    </w:rPr>
  </w:style>
  <w:style w:type="character" w:customStyle="1" w:styleId="ContentsHeadingChar">
    <w:name w:val="Contents Heading Char"/>
    <w:basedOn w:val="DefaultParagraphFont"/>
    <w:link w:val="ContentsHeading"/>
    <w:rsid w:val="00063FF6"/>
    <w:rPr>
      <w:rFonts w:asciiTheme="majorHAnsi" w:eastAsiaTheme="majorEastAsia" w:hAnsiTheme="majorHAnsi" w:cstheme="majorBidi"/>
      <w:b/>
      <w:caps/>
      <w:color w:val="ED7D31" w:themeColor="accent2"/>
      <w:sz w:val="32"/>
      <w:szCs w:val="32"/>
      <w:lang w:val="en-US"/>
    </w:rPr>
  </w:style>
  <w:style w:type="paragraph" w:customStyle="1" w:styleId="Code">
    <w:name w:val="Code"/>
    <w:basedOn w:val="Important"/>
    <w:next w:val="Normal"/>
    <w:link w:val="CodeChar"/>
    <w:qFormat/>
    <w:rsid w:val="00063FF6"/>
    <w:pPr>
      <w:pBdr>
        <w:top w:val="single" w:sz="8" w:space="4" w:color="000000" w:themeColor="text1"/>
        <w:left w:val="single" w:sz="8" w:space="4" w:color="000000" w:themeColor="text1"/>
        <w:bottom w:val="single" w:sz="8" w:space="4" w:color="000000" w:themeColor="text1"/>
        <w:right w:val="single" w:sz="8" w:space="4" w:color="000000" w:themeColor="text1"/>
      </w:pBdr>
      <w:shd w:val="clear" w:color="auto" w:fill="D9D9D9" w:themeFill="background1" w:themeFillShade="D9"/>
    </w:pPr>
    <w:rPr>
      <w:rFonts w:ascii="Courier New" w:hAnsi="Courier New"/>
      <w:noProof/>
    </w:rPr>
  </w:style>
  <w:style w:type="character" w:customStyle="1" w:styleId="CodeChar">
    <w:name w:val="Code Char"/>
    <w:basedOn w:val="ImportantChar"/>
    <w:link w:val="Code"/>
    <w:rsid w:val="00063FF6"/>
    <w:rPr>
      <w:rFonts w:ascii="Courier New" w:hAnsi="Courier New"/>
      <w:noProof/>
      <w:color w:val="000000" w:themeColor="text1"/>
      <w:shd w:val="clear" w:color="auto" w:fill="D9D9D9" w:themeFill="background1" w:themeFillShade="D9"/>
    </w:rPr>
  </w:style>
  <w:style w:type="paragraph" w:customStyle="1" w:styleId="CSS">
    <w:name w:val="CSS"/>
    <w:basedOn w:val="Code"/>
    <w:next w:val="Normal"/>
    <w:link w:val="CSSChar"/>
    <w:qFormat/>
    <w:rsid w:val="00063FF6"/>
    <w:pPr>
      <w:pBdr>
        <w:top w:val="dotted" w:sz="4" w:space="4" w:color="ED7D31" w:themeColor="accent2"/>
        <w:left w:val="dotted" w:sz="4" w:space="4" w:color="ED7D31" w:themeColor="accent2"/>
        <w:bottom w:val="dotted" w:sz="4" w:space="4" w:color="ED7D31" w:themeColor="accent2"/>
        <w:right w:val="dotted" w:sz="4" w:space="4" w:color="ED7D31" w:themeColor="accent2"/>
      </w:pBdr>
      <w:shd w:val="clear" w:color="auto" w:fill="FBE4D5" w:themeFill="accent2" w:themeFillTint="33"/>
    </w:pPr>
    <w:rPr>
      <w:color w:val="ED7D31" w:themeColor="accent2"/>
    </w:rPr>
  </w:style>
  <w:style w:type="paragraph" w:customStyle="1" w:styleId="Style1">
    <w:name w:val="Style1"/>
    <w:basedOn w:val="CSS"/>
    <w:link w:val="Style1Char"/>
    <w:qFormat/>
    <w:rsid w:val="003E401F"/>
    <w:pPr>
      <w:pBdr>
        <w:top w:val="dotted" w:sz="4" w:space="4" w:color="4472C4" w:themeColor="accent5"/>
        <w:left w:val="dotted" w:sz="4" w:space="4" w:color="4472C4" w:themeColor="accent5"/>
        <w:bottom w:val="dotted" w:sz="4" w:space="4" w:color="4472C4" w:themeColor="accent5"/>
        <w:right w:val="dotted" w:sz="4" w:space="4" w:color="4472C4" w:themeColor="accent5"/>
      </w:pBdr>
      <w:shd w:val="clear" w:color="auto" w:fill="D9E2F3" w:themeFill="accent5" w:themeFillTint="33"/>
    </w:pPr>
    <w:rPr>
      <w:color w:val="4472C4" w:themeColor="accent5"/>
    </w:rPr>
  </w:style>
  <w:style w:type="character" w:customStyle="1" w:styleId="CSSChar">
    <w:name w:val="CSS Char"/>
    <w:basedOn w:val="CodeChar"/>
    <w:link w:val="CSS"/>
    <w:rsid w:val="00063FF6"/>
    <w:rPr>
      <w:rFonts w:ascii="Courier New" w:hAnsi="Courier New"/>
      <w:noProof/>
      <w:color w:val="ED7D31" w:themeColor="accent2"/>
      <w:shd w:val="clear" w:color="auto" w:fill="FBE4D5" w:themeFill="accent2" w:themeFillTint="33"/>
    </w:rPr>
  </w:style>
  <w:style w:type="character" w:customStyle="1" w:styleId="Style1Char">
    <w:name w:val="Style1 Char"/>
    <w:basedOn w:val="CSSChar"/>
    <w:link w:val="Style1"/>
    <w:rsid w:val="003E401F"/>
    <w:rPr>
      <w:rFonts w:ascii="Courier New" w:hAnsi="Courier New"/>
      <w:noProof/>
      <w:color w:val="4472C4" w:themeColor="accent5"/>
      <w:shd w:val="clear" w:color="auto" w:fill="D9E2F3" w:themeFill="accent5" w:themeFillTint="33"/>
    </w:rPr>
  </w:style>
  <w:style w:type="table" w:styleId="TableGrid">
    <w:name w:val="Table Grid"/>
    <w:basedOn w:val="TableNormal"/>
    <w:uiPriority w:val="39"/>
    <w:rsid w:val="00FB6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FB643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NoSpacing">
    <w:name w:val="No Spacing"/>
    <w:link w:val="NoSpacingChar"/>
    <w:uiPriority w:val="1"/>
    <w:qFormat/>
    <w:rsid w:val="004B299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B299D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4E66DF"/>
    <w:rPr>
      <w:color w:val="323E4F" w:themeColor="text2" w:themeShade="BF"/>
    </w:rPr>
  </w:style>
  <w:style w:type="character" w:customStyle="1" w:styleId="BodyTextChar">
    <w:name w:val="Body Text Char"/>
    <w:basedOn w:val="DefaultParagraphFont"/>
    <w:link w:val="BodyText"/>
    <w:uiPriority w:val="99"/>
    <w:rsid w:val="004E66DF"/>
    <w:rPr>
      <w:color w:val="323E4F" w:themeColor="text2" w:themeShade="BF"/>
    </w:rPr>
  </w:style>
  <w:style w:type="paragraph" w:customStyle="1" w:styleId="HTML">
    <w:name w:val="HTML"/>
    <w:basedOn w:val="CSS"/>
    <w:link w:val="HTMLChar"/>
    <w:qFormat/>
    <w:rsid w:val="00063FF6"/>
    <w:pPr>
      <w:pBdr>
        <w:top w:val="dotted" w:sz="4" w:space="4" w:color="4472C4" w:themeColor="accent5"/>
        <w:left w:val="dotted" w:sz="4" w:space="4" w:color="4472C4" w:themeColor="accent5"/>
        <w:bottom w:val="dotted" w:sz="4" w:space="4" w:color="4472C4" w:themeColor="accent5"/>
        <w:right w:val="dotted" w:sz="4" w:space="4" w:color="4472C4" w:themeColor="accent5"/>
      </w:pBdr>
      <w:shd w:val="clear" w:color="auto" w:fill="D9E2F3" w:themeFill="accent5" w:themeFillTint="33"/>
    </w:pPr>
    <w:rPr>
      <w:color w:val="4472C4" w:themeColor="accent5"/>
    </w:rPr>
  </w:style>
  <w:style w:type="character" w:customStyle="1" w:styleId="HTMLChar">
    <w:name w:val="HTML Char"/>
    <w:basedOn w:val="CSSChar"/>
    <w:link w:val="HTML"/>
    <w:rsid w:val="00063FF6"/>
    <w:rPr>
      <w:rFonts w:ascii="Courier New" w:hAnsi="Courier New"/>
      <w:noProof/>
      <w:color w:val="4472C4" w:themeColor="accent5"/>
      <w:shd w:val="clear" w:color="auto" w:fill="D9E2F3" w:themeFill="accent5" w:themeFillTint="33"/>
    </w:rPr>
  </w:style>
  <w:style w:type="paragraph" w:customStyle="1" w:styleId="Pseudocode">
    <w:name w:val="Pseudocode"/>
    <w:basedOn w:val="HTML"/>
    <w:link w:val="PseudocodeChar"/>
    <w:qFormat/>
    <w:rsid w:val="00FE7AAE"/>
    <w:pPr>
      <w:pBdr>
        <w:top w:val="dashSmallGap" w:sz="4" w:space="4" w:color="4472C4" w:themeColor="accent5"/>
        <w:left w:val="dashSmallGap" w:sz="4" w:space="4" w:color="4472C4" w:themeColor="accent5"/>
        <w:bottom w:val="dashSmallGap" w:sz="4" w:space="4" w:color="4472C4" w:themeColor="accent5"/>
        <w:right w:val="dashSmallGap" w:sz="4" w:space="4" w:color="4472C4" w:themeColor="accent5"/>
      </w:pBdr>
      <w:shd w:val="clear" w:color="auto" w:fill="auto"/>
      <w:contextualSpacing/>
    </w:pPr>
    <w:rPr>
      <w:color w:val="2F5496" w:themeColor="accent5" w:themeShade="BF"/>
    </w:rPr>
  </w:style>
  <w:style w:type="paragraph" w:customStyle="1" w:styleId="Python">
    <w:name w:val="Python"/>
    <w:basedOn w:val="Pseudocode"/>
    <w:link w:val="PythonChar"/>
    <w:qFormat/>
    <w:rsid w:val="00063FF6"/>
    <w:pPr>
      <w:pBdr>
        <w:top w:val="dotted" w:sz="4" w:space="4" w:color="ED7D31" w:themeColor="accent2"/>
        <w:left w:val="dotted" w:sz="4" w:space="4" w:color="ED7D31" w:themeColor="accent2"/>
        <w:bottom w:val="dotted" w:sz="4" w:space="4" w:color="ED7D31" w:themeColor="accent2"/>
        <w:right w:val="dotted" w:sz="4" w:space="4" w:color="ED7D31" w:themeColor="accent2"/>
      </w:pBdr>
    </w:pPr>
    <w:rPr>
      <w:color w:val="ED7D31" w:themeColor="accent2"/>
    </w:rPr>
  </w:style>
  <w:style w:type="character" w:customStyle="1" w:styleId="PseudocodeChar">
    <w:name w:val="Pseudocode Char"/>
    <w:basedOn w:val="HTMLChar"/>
    <w:link w:val="Pseudocode"/>
    <w:rsid w:val="00FE7AAE"/>
    <w:rPr>
      <w:rFonts w:ascii="Courier New" w:hAnsi="Courier New"/>
      <w:noProof/>
      <w:color w:val="2F5496" w:themeColor="accent5" w:themeShade="BF"/>
      <w:shd w:val="clear" w:color="auto" w:fill="D9E2F3" w:themeFill="accent5" w:themeFillTint="33"/>
    </w:rPr>
  </w:style>
  <w:style w:type="character" w:customStyle="1" w:styleId="PythonChar">
    <w:name w:val="Python Char"/>
    <w:basedOn w:val="PseudocodeChar"/>
    <w:link w:val="Python"/>
    <w:rsid w:val="00063FF6"/>
    <w:rPr>
      <w:rFonts w:ascii="Courier New" w:hAnsi="Courier New"/>
      <w:noProof/>
      <w:color w:val="ED7D31" w:themeColor="accent2"/>
      <w:shd w:val="clear" w:color="auto" w:fill="D9E2F3" w:themeFill="accent5" w:themeFillTint="33"/>
    </w:rPr>
  </w:style>
  <w:style w:type="character" w:styleId="LineNumber">
    <w:name w:val="line number"/>
    <w:basedOn w:val="DefaultParagraphFont"/>
    <w:uiPriority w:val="99"/>
    <w:unhideWhenUsed/>
    <w:rsid w:val="00351DD6"/>
    <w:rPr>
      <w:rFonts w:ascii="Courier New" w:hAnsi="Courier New"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1225B7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9A1C30"/>
    <w:rPr>
      <w:rFonts w:ascii="Courier New" w:eastAsia="Times New Roman" w:hAnsi="Courier New" w:cs="Courier New"/>
      <w:b/>
      <w:bCs/>
      <w:color w:val="0000FF"/>
      <w:sz w:val="20"/>
      <w:szCs w:val="20"/>
      <w:lang w:eastAsia="en-GB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nuj%20Documents\Custom%20Office%20Templates\Default%20Template%20--%20Chap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752496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BDD27-7C72-470B-9844-115BB2B440E1}"/>
      </w:docPartPr>
      <w:docPartBody>
        <w:p w:rsidR="00EB7674" w:rsidRDefault="00227723">
          <w:r w:rsidRPr="00B1111B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723"/>
    <w:rsid w:val="000D453E"/>
    <w:rsid w:val="00101A53"/>
    <w:rsid w:val="00227723"/>
    <w:rsid w:val="0027521E"/>
    <w:rsid w:val="00435416"/>
    <w:rsid w:val="00562809"/>
    <w:rsid w:val="0056382D"/>
    <w:rsid w:val="00706005"/>
    <w:rsid w:val="009E76CB"/>
    <w:rsid w:val="00A1370B"/>
    <w:rsid w:val="00A20A9D"/>
    <w:rsid w:val="00AA737B"/>
    <w:rsid w:val="00C667D6"/>
    <w:rsid w:val="00CB1121"/>
    <w:rsid w:val="00EB7674"/>
    <w:rsid w:val="00EC27A6"/>
    <w:rsid w:val="00F6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GB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7723"/>
    <w:rPr>
      <w:color w:val="808080"/>
    </w:rPr>
  </w:style>
  <w:style w:type="paragraph" w:customStyle="1" w:styleId="63561121996D4FB8B60EAF0A3B0E4172">
    <w:name w:val="63561121996D4FB8B60EAF0A3B0E4172"/>
  </w:style>
  <w:style w:type="paragraph" w:customStyle="1" w:styleId="A544218BC3AE430786571CFFD83BF147">
    <w:name w:val="A544218BC3AE430786571CFFD83BF147"/>
  </w:style>
  <w:style w:type="paragraph" w:customStyle="1" w:styleId="E4B171E43FEB44FE9BA212FCCEFB404E">
    <w:name w:val="E4B171E43FEB44FE9BA212FCCEFB40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0478/22/PRE/F/M/19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0ACC05-406C-4183-83B5-CDBCE6BAC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Default Template -- Chapter.dotx</Template>
  <TotalTime>2311</TotalTime>
  <Pages>1</Pages>
  <Words>2129</Words>
  <Characters>12141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Pre-release Material Development</vt:lpstr>
    </vt:vector>
  </TitlesOfParts>
  <Company>Delhi Public School Bangalore East [IGCSE]</Company>
  <LinksUpToDate>false</LinksUpToDate>
  <CharactersWithSpaces>14242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Pre-release Material Development</dc:title>
  <dc:subject>Computer Science</dc:subject>
  <dc:creator>Anuj Verma</dc:creator>
  <cp:keywords>Computer Science;0478;Pre-release Material;Development;IGCSE;Final;Exam</cp:keywords>
  <dc:description/>
  <cp:lastModifiedBy>Anuj Verma</cp:lastModifiedBy>
  <cp:revision>51</cp:revision>
  <cp:lastPrinted>2019-03-07T17:47:00Z</cp:lastPrinted>
  <dcterms:created xsi:type="dcterms:W3CDTF">2019-01-28T15:04:00Z</dcterms:created>
  <dcterms:modified xsi:type="dcterms:W3CDTF">2019-03-07T18:06:00Z</dcterms:modified>
  <cp:category>0478/22/PRE/F/M/19</cp:category>
</cp:coreProperties>
</file>